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C25E5" w14:textId="77777777" w:rsidR="00952E41" w:rsidRDefault="00952E41" w:rsidP="00BB0E28"/>
    <w:p w14:paraId="43869FA1" w14:textId="77777777" w:rsidR="00175A02" w:rsidRPr="00BB0E28" w:rsidRDefault="002B238C" w:rsidP="005B0D47">
      <w:pPr>
        <w:pStyle w:val="EstiloIzquierda"/>
        <w:spacing w:after="480"/>
      </w:pPr>
      <w:r>
        <w:rPr>
          <w:noProof/>
        </w:rPr>
        <w:drawing>
          <wp:inline distT="0" distB="0" distL="0" distR="0" wp14:anchorId="1D1C023F" wp14:editId="568EFCDB">
            <wp:extent cx="4927405" cy="877824"/>
            <wp:effectExtent l="0" t="0" r="6985" b="0"/>
            <wp:docPr id="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927405" cy="877824"/>
                    </a:xfrm>
                    <a:prstGeom prst="rect">
                      <a:avLst/>
                    </a:prstGeom>
                  </pic:spPr>
                </pic:pic>
              </a:graphicData>
            </a:graphic>
          </wp:inline>
        </w:drawing>
      </w:r>
    </w:p>
    <w:p w14:paraId="1EA6AA5F" w14:textId="1377A9DF" w:rsidR="009A0D28" w:rsidRPr="00912143" w:rsidRDefault="003A193A" w:rsidP="00912143">
      <w:pPr>
        <w:pStyle w:val="EstiloTtuloActividadPrctica"/>
      </w:pPr>
      <w:r w:rsidRPr="003A193A">
        <w:t>Fundamentos de Programación</w:t>
      </w:r>
    </w:p>
    <w:tbl>
      <w:tblPr>
        <w:tblStyle w:val="Tablaconcuadrcula"/>
        <w:tblW w:w="9923" w:type="dxa"/>
        <w:tblInd w:w="-714" w:type="dxa"/>
        <w:tblBorders>
          <w:top w:val="single" w:sz="18" w:space="0" w:color="4E5D72"/>
          <w:left w:val="none" w:sz="0" w:space="0" w:color="auto"/>
          <w:bottom w:val="single" w:sz="18" w:space="0" w:color="4E5D72"/>
          <w:right w:val="none" w:sz="0" w:space="0" w:color="auto"/>
          <w:insideH w:val="single" w:sz="18" w:space="0" w:color="4E5D72"/>
          <w:insideV w:val="single" w:sz="18" w:space="0" w:color="4E5D72"/>
        </w:tblBorders>
        <w:shd w:val="clear" w:color="auto" w:fill="E0EAF5"/>
        <w:tblLook w:val="04A0" w:firstRow="1" w:lastRow="0" w:firstColumn="1" w:lastColumn="0" w:noHBand="0" w:noVBand="1"/>
        <w:tblCaption w:val="tableMediaContent"/>
      </w:tblPr>
      <w:tblGrid>
        <w:gridCol w:w="9923"/>
      </w:tblGrid>
      <w:tr w:rsidR="005B0D47" w14:paraId="26CACC98" w14:textId="77777777" w:rsidTr="00340EF7">
        <w:tc>
          <w:tcPr>
            <w:tcW w:w="9923" w:type="dxa"/>
            <w:shd w:val="clear" w:color="auto" w:fill="E0EAF5"/>
          </w:tcPr>
          <w:p w14:paraId="7AE2D1E7" w14:textId="4D364302" w:rsidR="00A37958" w:rsidRPr="00A03092" w:rsidRDefault="003A193A" w:rsidP="00912143">
            <w:pPr>
              <w:pStyle w:val="Estiloobjetivogeneralydesarrollodelaactividad"/>
            </w:pPr>
            <w:r w:rsidRPr="003A193A">
              <w:t>Instrucciones:</w:t>
            </w:r>
          </w:p>
          <w:p w14:paraId="642CD3EB" w14:textId="795FC8EA" w:rsidR="00A37958" w:rsidRPr="00912143" w:rsidRDefault="003A193A" w:rsidP="003A193A">
            <w:pPr>
              <w:pStyle w:val="Estilonormalcuadroobjetivogeneraldesarrollodelaactividad"/>
              <w:rPr>
                <w:rStyle w:val="Estilo1"/>
              </w:rPr>
            </w:pPr>
            <w:r>
              <w:t>E</w:t>
            </w:r>
            <w:r w:rsidRPr="003A193A">
              <w:t>scriba el código correspondiente a cada uno de los siguientes escenarios.</w:t>
            </w:r>
          </w:p>
        </w:tc>
      </w:tr>
    </w:tbl>
    <w:p w14:paraId="4D179E1D" w14:textId="77777777" w:rsidR="008C6A81" w:rsidRDefault="008C6A81" w:rsidP="002E1944">
      <w:pPr>
        <w:spacing w:line="360" w:lineRule="auto"/>
        <w:ind w:left="-709"/>
        <w:jc w:val="both"/>
        <w:rPr>
          <w:rFonts w:ascii="Verdana" w:hAnsi="Verdana" w:cs="Arial"/>
          <w:b/>
          <w:sz w:val="20"/>
          <w:szCs w:val="20"/>
        </w:rPr>
      </w:pPr>
    </w:p>
    <w:p w14:paraId="1E198F89" w14:textId="77777777" w:rsidR="002402C0" w:rsidRPr="00BB0E28" w:rsidRDefault="002402C0" w:rsidP="00BB0E28">
      <w:pPr>
        <w:pStyle w:val="EstiloIzquierdadesarrollo"/>
      </w:pPr>
      <w:r>
        <w:rPr>
          <w:noProof/>
        </w:rPr>
        <w:drawing>
          <wp:inline distT="0" distB="0" distL="0" distR="0" wp14:anchorId="468752D2" wp14:editId="50812664">
            <wp:extent cx="733425" cy="238125"/>
            <wp:effectExtent l="0" t="0" r="9525" b="9525"/>
            <wp:docPr id="17" name="Grá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733425" cy="238125"/>
                    </a:xfrm>
                    <a:prstGeom prst="rect">
                      <a:avLst/>
                    </a:prstGeom>
                  </pic:spPr>
                </pic:pic>
              </a:graphicData>
            </a:graphic>
          </wp:inline>
        </w:drawing>
      </w:r>
    </w:p>
    <w:p w14:paraId="45A8827C" w14:textId="6FF48332" w:rsidR="003A193A" w:rsidRDefault="00091587" w:rsidP="003A193A">
      <w:pPr>
        <w:pStyle w:val="Estiloenunciado"/>
      </w:pPr>
      <w:r w:rsidRPr="00A334B8">
        <w:t>1</w:t>
      </w:r>
      <w:r w:rsidR="003A193A">
        <w:t xml:space="preserve">. </w:t>
      </w:r>
      <w:r w:rsidR="003A193A">
        <w:t xml:space="preserve">Escriba una aplicación que tenga la siguiente funcionalidad: </w:t>
      </w:r>
    </w:p>
    <w:p w14:paraId="38AE6D32" w14:textId="77777777" w:rsidR="003A193A" w:rsidRPr="003A193A" w:rsidRDefault="003A193A" w:rsidP="003A193A">
      <w:pPr>
        <w:pStyle w:val="Estiloenunciado"/>
        <w:rPr>
          <w:b w:val="0"/>
          <w:bCs w:val="0"/>
        </w:rPr>
      </w:pPr>
      <w:r w:rsidRPr="003A193A">
        <w:rPr>
          <w:b w:val="0"/>
          <w:bCs w:val="0"/>
        </w:rPr>
        <w:t xml:space="preserve">Defina un arreglo de números enteros (cantidad de elementos y valores de elección libre) </w:t>
      </w:r>
    </w:p>
    <w:p w14:paraId="1074CA78" w14:textId="77777777" w:rsidR="003A193A" w:rsidRPr="003A193A" w:rsidRDefault="003A193A" w:rsidP="003A193A">
      <w:pPr>
        <w:pStyle w:val="Estiloenunciado"/>
        <w:rPr>
          <w:b w:val="0"/>
          <w:bCs w:val="0"/>
        </w:rPr>
      </w:pPr>
      <w:r w:rsidRPr="003A193A">
        <w:rPr>
          <w:b w:val="0"/>
          <w:bCs w:val="0"/>
        </w:rPr>
        <w:t xml:space="preserve">Recorrer el arreglo y obtener el número mayor, el número menor y el promedio de los valores de todos los elementos. </w:t>
      </w:r>
    </w:p>
    <w:p w14:paraId="60E3901A" w14:textId="77777777" w:rsidR="003A193A" w:rsidRPr="003A193A" w:rsidRDefault="003A193A" w:rsidP="003A193A">
      <w:pPr>
        <w:pStyle w:val="Estiloenunciado"/>
        <w:rPr>
          <w:b w:val="0"/>
          <w:bCs w:val="0"/>
        </w:rPr>
      </w:pPr>
      <w:r w:rsidRPr="003A193A">
        <w:rPr>
          <w:b w:val="0"/>
          <w:bCs w:val="0"/>
        </w:rPr>
        <w:t xml:space="preserve">Describe de manera detallada el proceso seguido para la creación de la aplicación. Debe quedar claro el proceso de análisis y determinación de requerimientos, así como la manera como se utilizan las variables y las sentencias de repetición para resolver estos requerimientos. </w:t>
      </w:r>
    </w:p>
    <w:p w14:paraId="55A43BCE" w14:textId="73579499" w:rsidR="0095499B" w:rsidRPr="003A193A" w:rsidRDefault="003A193A" w:rsidP="003A193A">
      <w:pPr>
        <w:pStyle w:val="Estiloenunciado"/>
        <w:rPr>
          <w:b w:val="0"/>
          <w:bCs w:val="0"/>
        </w:rPr>
      </w:pPr>
      <w:r w:rsidRPr="003A193A">
        <w:rPr>
          <w:b w:val="0"/>
          <w:bCs w:val="0"/>
        </w:rPr>
        <w:t>Incluye el código fuente de la aplicación, así como imágenes de las pantallas de la ejecución de la aplicación.</w:t>
      </w:r>
    </w:p>
    <w:sdt>
      <w:sdtPr>
        <w:rPr>
          <w:rStyle w:val="EstiloTextodelmarcadordeposicinTexto1"/>
        </w:rPr>
        <w:id w:val="361943262"/>
        <w:placeholder>
          <w:docPart w:val="59262F64954E496A8FD05A8D702534DD"/>
        </w:placeholder>
        <w:temporary/>
        <w:showingPlcHdr/>
        <w:text w:multiLine="1"/>
      </w:sdtPr>
      <w:sdtEndPr>
        <w:rPr>
          <w:rStyle w:val="Textodelmarcadordeposicin"/>
          <w:color w:val="808080"/>
          <w:sz w:val="24"/>
          <w:szCs w:val="24"/>
        </w:rPr>
      </w:sdtEndPr>
      <w:sdtContent>
        <w:p w14:paraId="18974127" w14:textId="77777777" w:rsidR="00FE089F" w:rsidRDefault="00FE089F" w:rsidP="00FE089F">
          <w:pPr>
            <w:pStyle w:val="EstiloTexto1Izquierda-025cmDerecha05cmDespus121"/>
            <w:rPr>
              <w:rStyle w:val="EstiloTextodelmarcadordeposicinTexto1"/>
            </w:rPr>
          </w:pPr>
          <w:r w:rsidRPr="005B0D47">
            <w:rPr>
              <w:rStyle w:val="EstiloTextodelmarcadordeposicinTexto1"/>
            </w:rPr>
            <w:t>Haga clic o pulse aquí para escribir texto.</w:t>
          </w:r>
        </w:p>
      </w:sdtContent>
    </w:sdt>
    <w:p w14:paraId="3237DB50" w14:textId="77777777" w:rsidR="003A193A" w:rsidRDefault="0095499B" w:rsidP="003A193A">
      <w:pPr>
        <w:pStyle w:val="Estiloenunciado"/>
      </w:pPr>
      <w:r w:rsidRPr="00A334B8">
        <w:t xml:space="preserve">2. </w:t>
      </w:r>
      <w:r w:rsidR="003A193A">
        <w:t xml:space="preserve">Escriba una aplicación que tenga la siguiente funcionalidad: </w:t>
      </w:r>
    </w:p>
    <w:p w14:paraId="31AE6A29" w14:textId="77777777" w:rsidR="003A193A" w:rsidRPr="003A193A" w:rsidRDefault="003A193A" w:rsidP="003A193A">
      <w:pPr>
        <w:pStyle w:val="Estiloenunciado"/>
        <w:rPr>
          <w:b w:val="0"/>
          <w:bCs w:val="0"/>
        </w:rPr>
      </w:pPr>
      <w:r w:rsidRPr="003A193A">
        <w:rPr>
          <w:b w:val="0"/>
          <w:bCs w:val="0"/>
        </w:rPr>
        <w:t xml:space="preserve">Defina un arreglo de números enteros (cantidad de elementos y valores de elección libre). </w:t>
      </w:r>
    </w:p>
    <w:p w14:paraId="1E9A821C" w14:textId="77777777" w:rsidR="003A193A" w:rsidRPr="003A193A" w:rsidRDefault="003A193A" w:rsidP="003A193A">
      <w:pPr>
        <w:pStyle w:val="Estiloenunciado"/>
        <w:rPr>
          <w:b w:val="0"/>
          <w:bCs w:val="0"/>
        </w:rPr>
      </w:pPr>
      <w:r w:rsidRPr="003A193A">
        <w:rPr>
          <w:b w:val="0"/>
          <w:bCs w:val="0"/>
        </w:rPr>
        <w:lastRenderedPageBreak/>
        <w:t xml:space="preserve">Mostrar un listado con los valores que son únicos en el arreglo. </w:t>
      </w:r>
    </w:p>
    <w:p w14:paraId="562BD60B" w14:textId="77777777" w:rsidR="003A193A" w:rsidRPr="003A193A" w:rsidRDefault="003A193A" w:rsidP="003A193A">
      <w:pPr>
        <w:pStyle w:val="Estiloenunciado"/>
        <w:rPr>
          <w:b w:val="0"/>
          <w:bCs w:val="0"/>
        </w:rPr>
      </w:pPr>
      <w:r w:rsidRPr="003A193A">
        <w:rPr>
          <w:b w:val="0"/>
          <w:bCs w:val="0"/>
        </w:rPr>
        <w:t xml:space="preserve">Describe de manera detallada el proceso seguido para la creación de la aplicación. Debe quedar claro el proceso de análisis y determinación de requerimientos, así como la manera como se utilizan las variables y las instrucciones condicionales para resolver estos requerimientos. </w:t>
      </w:r>
    </w:p>
    <w:p w14:paraId="7DAB3D8C" w14:textId="49462EC1" w:rsidR="00DF555C" w:rsidRPr="003A193A" w:rsidRDefault="003A193A" w:rsidP="003A193A">
      <w:pPr>
        <w:pStyle w:val="Estiloenunciado"/>
        <w:rPr>
          <w:b w:val="0"/>
          <w:bCs w:val="0"/>
        </w:rPr>
      </w:pPr>
      <w:r w:rsidRPr="003A193A">
        <w:rPr>
          <w:b w:val="0"/>
          <w:bCs w:val="0"/>
        </w:rPr>
        <w:t>Incluye el código fuente de la aplicación, así como imágenes de las pantallas de la ejecución de la aplicación.</w:t>
      </w:r>
    </w:p>
    <w:sdt>
      <w:sdtPr>
        <w:rPr>
          <w:rStyle w:val="EstiloTextodelmarcadordeposicinTexto1"/>
        </w:rPr>
        <w:id w:val="-547993097"/>
        <w:placeholder>
          <w:docPart w:val="CD5042129BCB42179BB7A7397684C2DB"/>
        </w:placeholder>
        <w:temporary/>
        <w:showingPlcHdr/>
        <w:text w:multiLine="1"/>
      </w:sdtPr>
      <w:sdtEndPr>
        <w:rPr>
          <w:rStyle w:val="Textodelmarcadordeposicin"/>
          <w:color w:val="808080"/>
          <w:sz w:val="24"/>
          <w:szCs w:val="24"/>
        </w:rPr>
      </w:sdtEndPr>
      <w:sdtContent>
        <w:p w14:paraId="2D650F88" w14:textId="77777777" w:rsidR="009E4E20" w:rsidRPr="005B0D47" w:rsidRDefault="009E4E20" w:rsidP="005B0D47">
          <w:pPr>
            <w:pStyle w:val="EstiloTexto1Izquierda-025cmDerecha05cmDespus121"/>
            <w:rPr>
              <w:rStyle w:val="EstiloTextodelmarcadordeposicinTexto1"/>
            </w:rPr>
          </w:pPr>
          <w:r w:rsidRPr="005B0D47">
            <w:rPr>
              <w:rStyle w:val="EstiloTextodelmarcadordeposicinTexto1"/>
            </w:rPr>
            <w:t>Haga clic o pulse aquí para escribir texto.</w:t>
          </w:r>
        </w:p>
      </w:sdtContent>
    </w:sdt>
    <w:p w14:paraId="54BCBEB1" w14:textId="77777777" w:rsidR="003A193A" w:rsidRDefault="00171A14" w:rsidP="003A193A">
      <w:pPr>
        <w:pStyle w:val="Estiloenunciado"/>
      </w:pPr>
      <w:r w:rsidRPr="00A334B8">
        <w:t xml:space="preserve">3. </w:t>
      </w:r>
      <w:r w:rsidR="003A193A">
        <w:t xml:space="preserve">Escriba una aplicación que tenga la siguiente funcionalidad: </w:t>
      </w:r>
    </w:p>
    <w:p w14:paraId="76B1FB3C" w14:textId="77777777" w:rsidR="003A193A" w:rsidRPr="003A193A" w:rsidRDefault="003A193A" w:rsidP="003A193A">
      <w:pPr>
        <w:pStyle w:val="Estiloenunciado"/>
        <w:rPr>
          <w:b w:val="0"/>
          <w:bCs w:val="0"/>
        </w:rPr>
      </w:pPr>
      <w:r w:rsidRPr="003A193A">
        <w:rPr>
          <w:b w:val="0"/>
          <w:bCs w:val="0"/>
        </w:rPr>
        <w:t xml:space="preserve">Defina dos arreglos de números enteros (cantidad de elementos y valores de elección libre). </w:t>
      </w:r>
    </w:p>
    <w:p w14:paraId="0FF3EB8B" w14:textId="77777777" w:rsidR="003A193A" w:rsidRPr="003A193A" w:rsidRDefault="003A193A" w:rsidP="003A193A">
      <w:pPr>
        <w:pStyle w:val="Estiloenunciado"/>
        <w:rPr>
          <w:b w:val="0"/>
          <w:bCs w:val="0"/>
        </w:rPr>
      </w:pPr>
      <w:r w:rsidRPr="003A193A">
        <w:rPr>
          <w:b w:val="0"/>
          <w:bCs w:val="0"/>
        </w:rPr>
        <w:t xml:space="preserve">Genere un tercer arreglo que contenga todos los valores de los dos primeros arreglos, pero ordenados de manera ascendente. </w:t>
      </w:r>
    </w:p>
    <w:p w14:paraId="55C32D6A" w14:textId="77777777" w:rsidR="003A193A" w:rsidRPr="003A193A" w:rsidRDefault="003A193A" w:rsidP="003A193A">
      <w:pPr>
        <w:pStyle w:val="Estiloenunciado"/>
        <w:rPr>
          <w:b w:val="0"/>
          <w:bCs w:val="0"/>
        </w:rPr>
      </w:pPr>
      <w:r w:rsidRPr="003A193A">
        <w:rPr>
          <w:b w:val="0"/>
          <w:bCs w:val="0"/>
        </w:rPr>
        <w:t xml:space="preserve">Describe de manera detallada el proceso seguido para la creación de la aplicación. Debe quedar claro el proceso de análisis y determinación de requerimientos, así como la manera como se utilizan las variables y las sentencias condicionales para resolver estos requerimientos. </w:t>
      </w:r>
    </w:p>
    <w:p w14:paraId="1911AEFF" w14:textId="388284A2" w:rsidR="00F37DEF" w:rsidRPr="003A193A" w:rsidRDefault="003A193A" w:rsidP="003A193A">
      <w:pPr>
        <w:pStyle w:val="Estiloenunciado"/>
        <w:rPr>
          <w:b w:val="0"/>
          <w:bCs w:val="0"/>
        </w:rPr>
      </w:pPr>
      <w:r w:rsidRPr="003A193A">
        <w:rPr>
          <w:b w:val="0"/>
          <w:bCs w:val="0"/>
        </w:rPr>
        <w:t>Incluye el código fuente de la aplicación, así como imágenes de las pantallas de la ejecución de la aplicación.</w:t>
      </w:r>
    </w:p>
    <w:sdt>
      <w:sdtPr>
        <w:rPr>
          <w:rStyle w:val="EstiloTextodelmarcadordeposicinTexto1"/>
        </w:rPr>
        <w:id w:val="-1235237783"/>
        <w:placeholder>
          <w:docPart w:val="8EF0C3E355FD41BAA3D5D1BABD67541A"/>
        </w:placeholder>
        <w:temporary/>
        <w:showingPlcHdr/>
        <w:text w:multiLine="1"/>
      </w:sdtPr>
      <w:sdtEndPr>
        <w:rPr>
          <w:rStyle w:val="Textodelmarcadordeposicin"/>
          <w:color w:val="808080"/>
          <w:sz w:val="24"/>
          <w:szCs w:val="24"/>
        </w:rPr>
      </w:sdtEndPr>
      <w:sdtContent>
        <w:p w14:paraId="56733744" w14:textId="77777777" w:rsidR="009819FA" w:rsidRDefault="00BB0E28" w:rsidP="005B0D47">
          <w:pPr>
            <w:pStyle w:val="EstiloTexto1Izquierda-025cmDerecha05cmDespus121"/>
            <w:rPr>
              <w:rStyle w:val="EstiloTextodelmarcadordeposicinTexto1"/>
            </w:rPr>
          </w:pPr>
          <w:r w:rsidRPr="005B0D47">
            <w:rPr>
              <w:rStyle w:val="EstiloTextodelmarcadordeposicinTexto1"/>
            </w:rPr>
            <w:t>Haga clic o pulse aquí para escribir texto.</w:t>
          </w:r>
        </w:p>
      </w:sdtContent>
    </w:sdt>
    <w:p w14:paraId="4DC54F40" w14:textId="77777777" w:rsidR="003A193A" w:rsidRDefault="003A193A" w:rsidP="003A193A">
      <w:pPr>
        <w:pStyle w:val="Estiloenunciado"/>
      </w:pPr>
      <w:r>
        <w:t>4</w:t>
      </w:r>
      <w:r w:rsidRPr="00A334B8">
        <w:t xml:space="preserve">. </w:t>
      </w:r>
      <w:r>
        <w:t xml:space="preserve">Escriba una aplicación que tenga la siguiente funcionalidad: </w:t>
      </w:r>
    </w:p>
    <w:p w14:paraId="71DF87AC" w14:textId="77777777" w:rsidR="003A193A" w:rsidRPr="003A193A" w:rsidRDefault="003A193A" w:rsidP="003A193A">
      <w:pPr>
        <w:pStyle w:val="Estiloenunciado"/>
        <w:rPr>
          <w:b w:val="0"/>
          <w:bCs w:val="0"/>
        </w:rPr>
      </w:pPr>
      <w:r w:rsidRPr="003A193A">
        <w:rPr>
          <w:b w:val="0"/>
          <w:bCs w:val="0"/>
        </w:rPr>
        <w:t xml:space="preserve">Defina un arreglo de números enteros (cantidad de elementos y valores de elección libre). </w:t>
      </w:r>
    </w:p>
    <w:p w14:paraId="61B8FF83" w14:textId="77777777" w:rsidR="003A193A" w:rsidRPr="003A193A" w:rsidRDefault="003A193A" w:rsidP="003A193A">
      <w:pPr>
        <w:pStyle w:val="Estiloenunciado"/>
        <w:rPr>
          <w:b w:val="0"/>
          <w:bCs w:val="0"/>
        </w:rPr>
      </w:pPr>
      <w:r w:rsidRPr="003A193A">
        <w:rPr>
          <w:b w:val="0"/>
          <w:bCs w:val="0"/>
        </w:rPr>
        <w:t xml:space="preserve">Obtenga y muestre el valor de la moda de los valores del arreglo. Recuerda que la moda es el valor del número que más se repite en la lista de elementos. </w:t>
      </w:r>
    </w:p>
    <w:p w14:paraId="2C7CF662" w14:textId="77777777" w:rsidR="003A193A" w:rsidRPr="003A193A" w:rsidRDefault="003A193A" w:rsidP="003A193A">
      <w:pPr>
        <w:pStyle w:val="Estiloenunciado"/>
        <w:rPr>
          <w:b w:val="0"/>
          <w:bCs w:val="0"/>
        </w:rPr>
      </w:pPr>
      <w:r w:rsidRPr="003A193A">
        <w:rPr>
          <w:b w:val="0"/>
          <w:bCs w:val="0"/>
        </w:rPr>
        <w:t xml:space="preserve">Describe de manera detallada el proceso seguido para la creación de la aplicación. Debe quedar claro el proceso de análisis y determinación de requerimientos, así como </w:t>
      </w:r>
      <w:r w:rsidRPr="003A193A">
        <w:rPr>
          <w:b w:val="0"/>
          <w:bCs w:val="0"/>
        </w:rPr>
        <w:lastRenderedPageBreak/>
        <w:t xml:space="preserve">la manera como se utilizan las variables y las sentencias de repetición para resolver estos requerimientos. </w:t>
      </w:r>
    </w:p>
    <w:p w14:paraId="6088D21A" w14:textId="4266A049" w:rsidR="003A193A" w:rsidRPr="00A334B8" w:rsidRDefault="003A193A" w:rsidP="003A193A">
      <w:pPr>
        <w:pStyle w:val="Estiloenunciado"/>
      </w:pPr>
      <w:r w:rsidRPr="003A193A">
        <w:rPr>
          <w:b w:val="0"/>
          <w:bCs w:val="0"/>
        </w:rPr>
        <w:t xml:space="preserve">Incluye el código fuente de la </w:t>
      </w:r>
      <w:r>
        <w:t>aplicación, así como imágenes de las pantallas de la ejecución de la aplicación.</w:t>
      </w:r>
    </w:p>
    <w:sdt>
      <w:sdtPr>
        <w:rPr>
          <w:rStyle w:val="EstiloTextodelmarcadordeposicinTexto1"/>
        </w:rPr>
        <w:id w:val="938412917"/>
        <w:placeholder>
          <w:docPart w:val="8E15B23513CF4BB6BDFC30628C99EEED"/>
        </w:placeholder>
        <w:temporary/>
        <w:showingPlcHdr/>
        <w:text w:multiLine="1"/>
      </w:sdtPr>
      <w:sdtEndPr>
        <w:rPr>
          <w:rStyle w:val="Textodelmarcadordeposicin"/>
          <w:color w:val="808080"/>
          <w:sz w:val="24"/>
          <w:szCs w:val="24"/>
        </w:rPr>
      </w:sdtEndPr>
      <w:sdtContent>
        <w:p w14:paraId="7BF11186" w14:textId="77777777" w:rsidR="003A193A" w:rsidRPr="00BB0E28" w:rsidRDefault="003A193A" w:rsidP="003A193A">
          <w:pPr>
            <w:pStyle w:val="EstiloTexto1Izquierda-025cmDerecha05cmDespus121"/>
            <w:rPr>
              <w:rFonts w:ascii="Times New Roman" w:hAnsi="Times New Roman"/>
              <w:sz w:val="24"/>
            </w:rPr>
          </w:pPr>
          <w:r w:rsidRPr="005B0D47">
            <w:rPr>
              <w:rStyle w:val="EstiloTextodelmarcadordeposicinTexto1"/>
            </w:rPr>
            <w:t>Haga clic o pulse aquí para escribir texto.</w:t>
          </w:r>
        </w:p>
      </w:sdtContent>
    </w:sdt>
    <w:p w14:paraId="00E37FC3" w14:textId="77777777" w:rsidR="003A193A" w:rsidRDefault="003A193A" w:rsidP="003A193A">
      <w:pPr>
        <w:pStyle w:val="Estiloenunciado"/>
      </w:pPr>
      <w:r>
        <w:t>5</w:t>
      </w:r>
      <w:r w:rsidRPr="00A334B8">
        <w:t xml:space="preserve">. </w:t>
      </w:r>
      <w:r>
        <w:t xml:space="preserve">Escriba una aplicación que tenga la siguiente funcionalidad: </w:t>
      </w:r>
    </w:p>
    <w:p w14:paraId="1A5E8C5F" w14:textId="77777777" w:rsidR="003A193A" w:rsidRPr="003A193A" w:rsidRDefault="003A193A" w:rsidP="003A193A">
      <w:pPr>
        <w:pStyle w:val="Estiloenunciado"/>
        <w:rPr>
          <w:b w:val="0"/>
          <w:bCs w:val="0"/>
        </w:rPr>
      </w:pPr>
      <w:r w:rsidRPr="003A193A">
        <w:rPr>
          <w:b w:val="0"/>
          <w:bCs w:val="0"/>
        </w:rPr>
        <w:t xml:space="preserve">Defina dos arreglos de números enteros (cantidad de elementos y valores de elección libre. Los arreglos son del mismo tamaño). </w:t>
      </w:r>
    </w:p>
    <w:p w14:paraId="6817B5A3" w14:textId="77777777" w:rsidR="003A193A" w:rsidRPr="003A193A" w:rsidRDefault="003A193A" w:rsidP="003A193A">
      <w:pPr>
        <w:pStyle w:val="Estiloenunciado"/>
        <w:rPr>
          <w:b w:val="0"/>
          <w:bCs w:val="0"/>
        </w:rPr>
      </w:pPr>
      <w:r w:rsidRPr="003A193A">
        <w:rPr>
          <w:b w:val="0"/>
          <w:bCs w:val="0"/>
        </w:rPr>
        <w:t xml:space="preserve">Genere un tercer arreglo que contenga en cada posición el valor menor de los valores de los dos primeros arreglos, pero ordenados de manera descendente. </w:t>
      </w:r>
    </w:p>
    <w:p w14:paraId="440E2CE4" w14:textId="77777777" w:rsidR="003A193A" w:rsidRPr="003A193A" w:rsidRDefault="003A193A" w:rsidP="003A193A">
      <w:pPr>
        <w:pStyle w:val="Estiloenunciado"/>
        <w:rPr>
          <w:b w:val="0"/>
          <w:bCs w:val="0"/>
        </w:rPr>
      </w:pPr>
      <w:r w:rsidRPr="003A193A">
        <w:rPr>
          <w:b w:val="0"/>
          <w:bCs w:val="0"/>
        </w:rPr>
        <w:t xml:space="preserve">Describe de manera detallada el proceso seguido para la creación de la aplicación. Debe quedar claro el proceso de análisis y determinación de requerimientos, así como la manera como se utilizan las variables y las sentencias de repetición para resolver estos requerimientos. </w:t>
      </w:r>
    </w:p>
    <w:p w14:paraId="58F68829" w14:textId="2F1375EF" w:rsidR="003A193A" w:rsidRPr="003A193A" w:rsidRDefault="003A193A" w:rsidP="003A193A">
      <w:pPr>
        <w:pStyle w:val="Estiloenunciado"/>
        <w:rPr>
          <w:b w:val="0"/>
          <w:bCs w:val="0"/>
        </w:rPr>
      </w:pPr>
      <w:r w:rsidRPr="003A193A">
        <w:rPr>
          <w:b w:val="0"/>
          <w:bCs w:val="0"/>
        </w:rPr>
        <w:t>Incluye el código fuente de la aplicación, así como imágenes de las pantallas de la ejecución de la aplicación.</w:t>
      </w:r>
    </w:p>
    <w:sdt>
      <w:sdtPr>
        <w:rPr>
          <w:rStyle w:val="EstiloTextodelmarcadordeposicinTexto1"/>
        </w:rPr>
        <w:id w:val="274534084"/>
        <w:placeholder>
          <w:docPart w:val="DAD2E9ED38C24629BBC14A9BD5BFF436"/>
        </w:placeholder>
        <w:temporary/>
        <w:showingPlcHdr/>
        <w:text w:multiLine="1"/>
      </w:sdtPr>
      <w:sdtEndPr>
        <w:rPr>
          <w:rStyle w:val="Textodelmarcadordeposicin"/>
          <w:color w:val="808080"/>
          <w:sz w:val="24"/>
          <w:szCs w:val="24"/>
        </w:rPr>
      </w:sdtEndPr>
      <w:sdtContent>
        <w:p w14:paraId="04D266E3" w14:textId="77777777" w:rsidR="003A193A" w:rsidRPr="00BB0E28" w:rsidRDefault="003A193A" w:rsidP="003A193A">
          <w:pPr>
            <w:pStyle w:val="EstiloTexto1Izquierda-025cmDerecha05cmDespus121"/>
            <w:rPr>
              <w:rFonts w:ascii="Times New Roman" w:hAnsi="Times New Roman"/>
              <w:sz w:val="24"/>
            </w:rPr>
          </w:pPr>
          <w:r w:rsidRPr="005B0D47">
            <w:rPr>
              <w:rStyle w:val="EstiloTextodelmarcadordeposicinTexto1"/>
            </w:rPr>
            <w:t>Haga clic o pulse aquí para escribir texto.</w:t>
          </w:r>
        </w:p>
      </w:sdtContent>
    </w:sdt>
    <w:p w14:paraId="308F79D8" w14:textId="77777777" w:rsidR="003A193A" w:rsidRDefault="003A193A" w:rsidP="003A193A">
      <w:pPr>
        <w:pStyle w:val="Estiloenunciado"/>
      </w:pPr>
      <w:r>
        <w:t>6</w:t>
      </w:r>
      <w:r w:rsidRPr="00A334B8">
        <w:t xml:space="preserve">. </w:t>
      </w:r>
      <w:r>
        <w:t xml:space="preserve">Escriba una aplicación que tenga la siguiente funcionalidad: </w:t>
      </w:r>
    </w:p>
    <w:p w14:paraId="02C2F90B" w14:textId="77777777" w:rsidR="003A193A" w:rsidRPr="003A193A" w:rsidRDefault="003A193A" w:rsidP="003A193A">
      <w:pPr>
        <w:pStyle w:val="Estiloenunciado"/>
        <w:rPr>
          <w:b w:val="0"/>
          <w:bCs w:val="0"/>
        </w:rPr>
      </w:pPr>
      <w:r w:rsidRPr="003A193A">
        <w:rPr>
          <w:b w:val="0"/>
          <w:bCs w:val="0"/>
        </w:rPr>
        <w:t xml:space="preserve">Defina un arreglo de dos dimensiones (cantidad de elementos y valores de elección libre. Debe ser una matriz cuadrada). </w:t>
      </w:r>
    </w:p>
    <w:p w14:paraId="726D8109" w14:textId="77777777" w:rsidR="003A193A" w:rsidRPr="003A193A" w:rsidRDefault="003A193A" w:rsidP="003A193A">
      <w:pPr>
        <w:pStyle w:val="Estiloenunciado"/>
        <w:rPr>
          <w:b w:val="0"/>
          <w:bCs w:val="0"/>
        </w:rPr>
      </w:pPr>
      <w:r w:rsidRPr="003A193A">
        <w:rPr>
          <w:b w:val="0"/>
          <w:bCs w:val="0"/>
        </w:rPr>
        <w:t xml:space="preserve">Genere un tercer arreglo que contenga los valores de la diagonal principal. </w:t>
      </w:r>
    </w:p>
    <w:p w14:paraId="5A27E5DD" w14:textId="77777777" w:rsidR="003A193A" w:rsidRPr="003A193A" w:rsidRDefault="003A193A" w:rsidP="003A193A">
      <w:pPr>
        <w:pStyle w:val="Estiloenunciado"/>
        <w:rPr>
          <w:b w:val="0"/>
          <w:bCs w:val="0"/>
        </w:rPr>
      </w:pPr>
      <w:r w:rsidRPr="003A193A">
        <w:rPr>
          <w:b w:val="0"/>
          <w:bCs w:val="0"/>
        </w:rPr>
        <w:t xml:space="preserve">Describe de manera detallada el proceso seguido para la creación de la aplicación. Debe quedar claro el proceso de análisis y determinación de requerimientos, así como la manera como se utilizan las variables y las sentencias de repetición para resolver estos requerimientos. </w:t>
      </w:r>
    </w:p>
    <w:p w14:paraId="0FB37FE7" w14:textId="77777777" w:rsidR="00171DB7" w:rsidRDefault="00171DB7">
      <w:pPr>
        <w:rPr>
          <w:rFonts w:ascii="Roboto" w:hAnsi="Roboto"/>
          <w:color w:val="404040" w:themeColor="text1" w:themeTint="BF"/>
          <w:sz w:val="22"/>
          <w:szCs w:val="20"/>
        </w:rPr>
      </w:pPr>
      <w:r>
        <w:rPr>
          <w:b/>
          <w:bCs/>
        </w:rPr>
        <w:br w:type="page"/>
      </w:r>
    </w:p>
    <w:p w14:paraId="402BDA87" w14:textId="2A9ACCE7" w:rsidR="003A193A" w:rsidRPr="003A193A" w:rsidRDefault="003A193A" w:rsidP="003A193A">
      <w:pPr>
        <w:pStyle w:val="Estiloenunciado"/>
        <w:rPr>
          <w:b w:val="0"/>
          <w:bCs w:val="0"/>
        </w:rPr>
      </w:pPr>
      <w:r w:rsidRPr="003A193A">
        <w:rPr>
          <w:b w:val="0"/>
          <w:bCs w:val="0"/>
        </w:rPr>
        <w:lastRenderedPageBreak/>
        <w:t>Incluye el código fuente de la aplicación, así como imágenes de las pantallas de la ejecución de la aplicación.</w:t>
      </w:r>
    </w:p>
    <w:sdt>
      <w:sdtPr>
        <w:rPr>
          <w:rStyle w:val="EstiloTextodelmarcadordeposicinTexto1"/>
        </w:rPr>
        <w:id w:val="-36206707"/>
        <w:placeholder>
          <w:docPart w:val="1E2BFCE4F61743AE8129E0FDDC118354"/>
        </w:placeholder>
        <w:temporary/>
        <w:showingPlcHdr/>
        <w:text w:multiLine="1"/>
      </w:sdtPr>
      <w:sdtEndPr>
        <w:rPr>
          <w:rStyle w:val="Textodelmarcadordeposicin"/>
          <w:color w:val="808080"/>
          <w:sz w:val="24"/>
          <w:szCs w:val="24"/>
        </w:rPr>
      </w:sdtEndPr>
      <w:sdtContent>
        <w:p w14:paraId="6D6B3A84" w14:textId="77777777" w:rsidR="003A193A" w:rsidRPr="00BB0E28" w:rsidRDefault="003A193A" w:rsidP="003A193A">
          <w:pPr>
            <w:pStyle w:val="EstiloTexto1Izquierda-025cmDerecha05cmDespus121"/>
            <w:rPr>
              <w:rFonts w:ascii="Times New Roman" w:hAnsi="Times New Roman"/>
              <w:sz w:val="24"/>
            </w:rPr>
          </w:pPr>
          <w:r w:rsidRPr="005B0D47">
            <w:rPr>
              <w:rStyle w:val="EstiloTextodelmarcadordeposicinTexto1"/>
            </w:rPr>
            <w:t>Haga clic o pulse aquí para escribir texto.</w:t>
          </w:r>
        </w:p>
      </w:sdtContent>
    </w:sdt>
    <w:p w14:paraId="53BD3E84" w14:textId="0724EDD4" w:rsidR="00171DB7" w:rsidRDefault="00171DB7">
      <w:r>
        <w:br w:type="page"/>
      </w:r>
    </w:p>
    <w:p w14:paraId="2EC498B0" w14:textId="77777777" w:rsidR="003A193A" w:rsidRDefault="003A193A" w:rsidP="003A193A"/>
    <w:p w14:paraId="1E1435E2" w14:textId="77777777" w:rsidR="003A193A" w:rsidRPr="00BB0E28" w:rsidRDefault="003A193A" w:rsidP="003A193A">
      <w:pPr>
        <w:pStyle w:val="EstiloIzquierda"/>
        <w:spacing w:after="480"/>
      </w:pPr>
      <w:r>
        <w:rPr>
          <w:noProof/>
        </w:rPr>
        <w:drawing>
          <wp:inline distT="0" distB="0" distL="0" distR="0" wp14:anchorId="0CD933F5" wp14:editId="03AB08F0">
            <wp:extent cx="4927405" cy="877824"/>
            <wp:effectExtent l="0" t="0" r="6985" b="0"/>
            <wp:docPr id="541162909" name="Imagen 54116290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927405" cy="877824"/>
                    </a:xfrm>
                    <a:prstGeom prst="rect">
                      <a:avLst/>
                    </a:prstGeom>
                  </pic:spPr>
                </pic:pic>
              </a:graphicData>
            </a:graphic>
          </wp:inline>
        </w:drawing>
      </w:r>
    </w:p>
    <w:p w14:paraId="0863D01C" w14:textId="0070DA93" w:rsidR="003A193A" w:rsidRPr="00912143" w:rsidRDefault="00171DB7" w:rsidP="003A193A">
      <w:pPr>
        <w:pStyle w:val="EstiloTtuloActividadPrctica"/>
      </w:pPr>
      <w:r w:rsidRPr="00171DB7">
        <w:t>Fundamentos de Programación</w:t>
      </w:r>
    </w:p>
    <w:tbl>
      <w:tblPr>
        <w:tblStyle w:val="Tablaconcuadrcula"/>
        <w:tblW w:w="9923" w:type="dxa"/>
        <w:tblInd w:w="-714" w:type="dxa"/>
        <w:tblBorders>
          <w:top w:val="single" w:sz="18" w:space="0" w:color="4E5D72"/>
          <w:left w:val="none" w:sz="0" w:space="0" w:color="auto"/>
          <w:bottom w:val="single" w:sz="18" w:space="0" w:color="4E5D72"/>
          <w:right w:val="none" w:sz="0" w:space="0" w:color="auto"/>
          <w:insideH w:val="single" w:sz="18" w:space="0" w:color="4E5D72"/>
          <w:insideV w:val="single" w:sz="18" w:space="0" w:color="4E5D72"/>
        </w:tblBorders>
        <w:shd w:val="clear" w:color="auto" w:fill="E0EAF5"/>
        <w:tblLook w:val="04A0" w:firstRow="1" w:lastRow="0" w:firstColumn="1" w:lastColumn="0" w:noHBand="0" w:noVBand="1"/>
        <w:tblCaption w:val="tableMediaContent"/>
      </w:tblPr>
      <w:tblGrid>
        <w:gridCol w:w="9923"/>
      </w:tblGrid>
      <w:tr w:rsidR="003A193A" w14:paraId="4FD3F81B" w14:textId="77777777" w:rsidTr="00707D6B">
        <w:tc>
          <w:tcPr>
            <w:tcW w:w="9923" w:type="dxa"/>
            <w:shd w:val="clear" w:color="auto" w:fill="E0EAF5"/>
          </w:tcPr>
          <w:p w14:paraId="78336DB4" w14:textId="0E732BE1" w:rsidR="003A193A" w:rsidRPr="00A03092" w:rsidRDefault="00171DB7" w:rsidP="00707D6B">
            <w:pPr>
              <w:pStyle w:val="Estiloobjetivogeneralydesarrollodelaactividad"/>
            </w:pPr>
            <w:r w:rsidRPr="00171DB7">
              <w:t>Instrucciones:</w:t>
            </w:r>
          </w:p>
          <w:p w14:paraId="45510259" w14:textId="4EB63E95" w:rsidR="003A193A" w:rsidRPr="00912143" w:rsidRDefault="00171DB7" w:rsidP="00171DB7">
            <w:pPr>
              <w:pStyle w:val="Estilonormalcuadroobjetivogeneraldesarrollodelaactividad"/>
              <w:rPr>
                <w:rStyle w:val="Estilo1"/>
              </w:rPr>
            </w:pPr>
            <w:r w:rsidRPr="00171DB7">
              <w:t>Escriba el código correspondiente a cada uno de los siguientes escenarios.</w:t>
            </w:r>
          </w:p>
        </w:tc>
      </w:tr>
    </w:tbl>
    <w:p w14:paraId="11E2139B" w14:textId="77777777" w:rsidR="003A193A" w:rsidRDefault="003A193A" w:rsidP="003A193A">
      <w:pPr>
        <w:spacing w:line="360" w:lineRule="auto"/>
        <w:ind w:left="-709"/>
        <w:jc w:val="both"/>
        <w:rPr>
          <w:rFonts w:ascii="Verdana" w:hAnsi="Verdana" w:cs="Arial"/>
          <w:b/>
          <w:sz w:val="20"/>
          <w:szCs w:val="20"/>
        </w:rPr>
      </w:pPr>
    </w:p>
    <w:p w14:paraId="2916D516" w14:textId="77777777" w:rsidR="003A193A" w:rsidRPr="00BB0E28" w:rsidRDefault="003A193A" w:rsidP="003A193A">
      <w:pPr>
        <w:pStyle w:val="EstiloIzquierdadesarrollo"/>
      </w:pPr>
      <w:r>
        <w:rPr>
          <w:noProof/>
        </w:rPr>
        <w:drawing>
          <wp:inline distT="0" distB="0" distL="0" distR="0" wp14:anchorId="538284E0" wp14:editId="51306D3A">
            <wp:extent cx="733425" cy="238125"/>
            <wp:effectExtent l="0" t="0" r="9525" b="9525"/>
            <wp:docPr id="1242370694" name="Gráfico 124237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733425" cy="238125"/>
                    </a:xfrm>
                    <a:prstGeom prst="rect">
                      <a:avLst/>
                    </a:prstGeom>
                  </pic:spPr>
                </pic:pic>
              </a:graphicData>
            </a:graphic>
          </wp:inline>
        </w:drawing>
      </w:r>
    </w:p>
    <w:p w14:paraId="616F7130" w14:textId="77777777" w:rsidR="00171DB7" w:rsidRDefault="003A193A" w:rsidP="00171DB7">
      <w:pPr>
        <w:pStyle w:val="Estiloenunciado"/>
      </w:pPr>
      <w:r w:rsidRPr="00A334B8">
        <w:t xml:space="preserve">1. </w:t>
      </w:r>
      <w:r w:rsidR="00171DB7">
        <w:t xml:space="preserve">Escriba una rutina que haga uso </w:t>
      </w:r>
      <w:proofErr w:type="gramStart"/>
      <w:r w:rsidR="00171DB7">
        <w:t>de la siguiente api</w:t>
      </w:r>
      <w:proofErr w:type="gramEnd"/>
      <w:r w:rsidR="00171DB7">
        <w:t xml:space="preserve"> haciendo uso de </w:t>
      </w:r>
      <w:proofErr w:type="spellStart"/>
      <w:r w:rsidR="00171DB7">
        <w:t>xhr</w:t>
      </w:r>
      <w:proofErr w:type="spellEnd"/>
      <w:r w:rsidR="00171DB7">
        <w:t xml:space="preserve">: </w:t>
      </w:r>
    </w:p>
    <w:p w14:paraId="7C0767A3" w14:textId="4A556DF2" w:rsidR="00171DB7" w:rsidRPr="00171DB7" w:rsidRDefault="00171DB7" w:rsidP="00171DB7">
      <w:pPr>
        <w:pStyle w:val="Estiloenunciado"/>
        <w:rPr>
          <w:b w:val="0"/>
          <w:bCs w:val="0"/>
        </w:rPr>
      </w:pPr>
      <w:hyperlink r:id="rId11" w:history="1">
        <w:r w:rsidRPr="00833D16">
          <w:rPr>
            <w:rStyle w:val="Hipervnculo"/>
            <w:b w:val="0"/>
            <w:bCs w:val="0"/>
          </w:rPr>
          <w:t>https://api.github.com/users/1</w:t>
        </w:r>
      </w:hyperlink>
    </w:p>
    <w:p w14:paraId="78C021AB" w14:textId="77777777" w:rsidR="00171DB7" w:rsidRPr="00171DB7" w:rsidRDefault="00171DB7" w:rsidP="00171DB7">
      <w:pPr>
        <w:pStyle w:val="Estiloenunciado"/>
        <w:rPr>
          <w:b w:val="0"/>
          <w:bCs w:val="0"/>
          <w:lang w:val="it-IT"/>
        </w:rPr>
      </w:pPr>
      <w:r w:rsidRPr="00171DB7">
        <w:rPr>
          <w:b w:val="0"/>
          <w:bCs w:val="0"/>
          <w:lang w:val="it-IT"/>
        </w:rPr>
        <w:t xml:space="preserve">e imprima </w:t>
      </w:r>
      <w:proofErr w:type="spellStart"/>
      <w:r w:rsidRPr="00171DB7">
        <w:rPr>
          <w:b w:val="0"/>
          <w:bCs w:val="0"/>
          <w:lang w:val="it-IT"/>
        </w:rPr>
        <w:t>el</w:t>
      </w:r>
      <w:proofErr w:type="spellEnd"/>
      <w:r w:rsidRPr="00171DB7">
        <w:rPr>
          <w:b w:val="0"/>
          <w:bCs w:val="0"/>
          <w:lang w:val="it-IT"/>
        </w:rPr>
        <w:t xml:space="preserve"> registro completo </w:t>
      </w:r>
    </w:p>
    <w:p w14:paraId="6BF9742C" w14:textId="7957B37C" w:rsidR="003A193A" w:rsidRPr="00171DB7" w:rsidRDefault="00171DB7" w:rsidP="00171DB7">
      <w:pPr>
        <w:pStyle w:val="Estiloenunciado"/>
        <w:rPr>
          <w:b w:val="0"/>
          <w:bCs w:val="0"/>
        </w:rPr>
      </w:pPr>
      <w:r w:rsidRPr="00171DB7">
        <w:rPr>
          <w:b w:val="0"/>
          <w:bCs w:val="0"/>
        </w:rPr>
        <w:t xml:space="preserve">Describe de manera detallada el proceso seguido para la creación de la aplicación. Debe quedar claro, la manera en cómo se utiliza </w:t>
      </w:r>
      <w:proofErr w:type="spellStart"/>
      <w:r w:rsidRPr="00171DB7">
        <w:rPr>
          <w:b w:val="0"/>
          <w:bCs w:val="0"/>
        </w:rPr>
        <w:t>xhr</w:t>
      </w:r>
      <w:proofErr w:type="spellEnd"/>
      <w:r w:rsidRPr="00171DB7">
        <w:rPr>
          <w:b w:val="0"/>
          <w:bCs w:val="0"/>
        </w:rPr>
        <w:t>. Incluye el código fuente, así como imágenes de las pantallas de su ejecución.</w:t>
      </w:r>
    </w:p>
    <w:sdt>
      <w:sdtPr>
        <w:rPr>
          <w:rStyle w:val="EstiloTextodelmarcadordeposicinTexto1"/>
        </w:rPr>
        <w:id w:val="-1626140833"/>
        <w:placeholder>
          <w:docPart w:val="A0CA178064F14EC0BC6FDB1739C0C124"/>
        </w:placeholder>
        <w:temporary/>
        <w:showingPlcHdr/>
        <w:text w:multiLine="1"/>
      </w:sdtPr>
      <w:sdtEndPr>
        <w:rPr>
          <w:rStyle w:val="Textodelmarcadordeposicin"/>
          <w:color w:val="808080"/>
          <w:sz w:val="24"/>
          <w:szCs w:val="24"/>
        </w:rPr>
      </w:sdtEndPr>
      <w:sdtContent>
        <w:p w14:paraId="5BEAAB40" w14:textId="77777777" w:rsidR="003A193A" w:rsidRDefault="003A193A" w:rsidP="003A193A">
          <w:pPr>
            <w:pStyle w:val="EstiloTexto1Izquierda-025cmDerecha05cmDespus121"/>
            <w:rPr>
              <w:rStyle w:val="EstiloTextodelmarcadordeposicinTexto1"/>
            </w:rPr>
          </w:pPr>
          <w:r w:rsidRPr="005B0D47">
            <w:rPr>
              <w:rStyle w:val="EstiloTextodelmarcadordeposicinTexto1"/>
            </w:rPr>
            <w:t>Haga clic o pulse aquí para escribir texto.</w:t>
          </w:r>
        </w:p>
      </w:sdtContent>
    </w:sdt>
    <w:p w14:paraId="288335E4" w14:textId="77777777" w:rsidR="00171DB7" w:rsidRDefault="003A193A" w:rsidP="00171DB7">
      <w:pPr>
        <w:pStyle w:val="Estiloenunciado"/>
      </w:pPr>
      <w:r w:rsidRPr="00A334B8">
        <w:t xml:space="preserve">2. </w:t>
      </w:r>
      <w:r w:rsidR="00171DB7">
        <w:t xml:space="preserve">Escriba una rutina que haga uso </w:t>
      </w:r>
      <w:proofErr w:type="gramStart"/>
      <w:r w:rsidR="00171DB7">
        <w:t>de la siguiente api</w:t>
      </w:r>
      <w:proofErr w:type="gramEnd"/>
      <w:r w:rsidR="00171DB7">
        <w:t xml:space="preserve"> haciendo uso de </w:t>
      </w:r>
      <w:proofErr w:type="spellStart"/>
      <w:r w:rsidR="00171DB7">
        <w:t>fetch</w:t>
      </w:r>
      <w:proofErr w:type="spellEnd"/>
      <w:r w:rsidR="00171DB7">
        <w:t xml:space="preserve">: </w:t>
      </w:r>
    </w:p>
    <w:p w14:paraId="140AE871" w14:textId="2DCBF37B" w:rsidR="00171DB7" w:rsidRPr="00171DB7" w:rsidRDefault="00171DB7" w:rsidP="00171DB7">
      <w:pPr>
        <w:pStyle w:val="Estiloenunciado"/>
        <w:rPr>
          <w:b w:val="0"/>
          <w:bCs w:val="0"/>
        </w:rPr>
      </w:pPr>
      <w:hyperlink r:id="rId12" w:history="1">
        <w:r w:rsidRPr="00171DB7">
          <w:rPr>
            <w:rStyle w:val="Hipervnculo"/>
            <w:b w:val="0"/>
            <w:bCs w:val="0"/>
          </w:rPr>
          <w:t>https://api.github.com/users/1</w:t>
        </w:r>
      </w:hyperlink>
    </w:p>
    <w:p w14:paraId="66EEEF20" w14:textId="77777777" w:rsidR="00171DB7" w:rsidRPr="00171DB7" w:rsidRDefault="00171DB7" w:rsidP="00171DB7">
      <w:pPr>
        <w:pStyle w:val="Estiloenunciado"/>
        <w:rPr>
          <w:b w:val="0"/>
          <w:bCs w:val="0"/>
        </w:rPr>
      </w:pPr>
      <w:proofErr w:type="spellStart"/>
      <w:r w:rsidRPr="00171DB7">
        <w:rPr>
          <w:b w:val="0"/>
          <w:bCs w:val="0"/>
        </w:rPr>
        <w:t>e</w:t>
      </w:r>
      <w:proofErr w:type="spellEnd"/>
      <w:r w:rsidRPr="00171DB7">
        <w:rPr>
          <w:b w:val="0"/>
          <w:bCs w:val="0"/>
        </w:rPr>
        <w:t xml:space="preserve"> imprima únicamente </w:t>
      </w:r>
      <w:proofErr w:type="gramStart"/>
      <w:r w:rsidRPr="00171DB7">
        <w:rPr>
          <w:b w:val="0"/>
          <w:bCs w:val="0"/>
        </w:rPr>
        <w:t>los llaves</w:t>
      </w:r>
      <w:proofErr w:type="gramEnd"/>
      <w:r w:rsidRPr="00171DB7">
        <w:rPr>
          <w:b w:val="0"/>
          <w:bCs w:val="0"/>
        </w:rPr>
        <w:t xml:space="preserve"> (</w:t>
      </w:r>
      <w:proofErr w:type="spellStart"/>
      <w:r w:rsidRPr="00171DB7">
        <w:rPr>
          <w:b w:val="0"/>
          <w:bCs w:val="0"/>
        </w:rPr>
        <w:t>keys</w:t>
      </w:r>
      <w:proofErr w:type="spellEnd"/>
      <w:r w:rsidRPr="00171DB7">
        <w:rPr>
          <w:b w:val="0"/>
          <w:bCs w:val="0"/>
        </w:rPr>
        <w:t xml:space="preserve">) del registro completo </w:t>
      </w:r>
    </w:p>
    <w:p w14:paraId="54B8AC69" w14:textId="1DD1FCB1" w:rsidR="003A193A" w:rsidRPr="00171DB7" w:rsidRDefault="00171DB7" w:rsidP="00171DB7">
      <w:pPr>
        <w:pStyle w:val="Estiloenunciado"/>
        <w:rPr>
          <w:b w:val="0"/>
          <w:bCs w:val="0"/>
        </w:rPr>
      </w:pPr>
      <w:r w:rsidRPr="00171DB7">
        <w:rPr>
          <w:b w:val="0"/>
          <w:bCs w:val="0"/>
        </w:rPr>
        <w:t xml:space="preserve">Describe de manera detallada el proceso seguido para la creación de la aplicación. Debe quedar claro, la manera en cómo se utiliza </w:t>
      </w:r>
      <w:proofErr w:type="spellStart"/>
      <w:r w:rsidRPr="00171DB7">
        <w:rPr>
          <w:b w:val="0"/>
          <w:bCs w:val="0"/>
        </w:rPr>
        <w:t>fetch</w:t>
      </w:r>
      <w:proofErr w:type="spellEnd"/>
      <w:r w:rsidRPr="00171DB7">
        <w:rPr>
          <w:b w:val="0"/>
          <w:bCs w:val="0"/>
        </w:rPr>
        <w:t>. Incluye el código fuente, así como imágenes de las pantallas de su ejecución.</w:t>
      </w:r>
    </w:p>
    <w:sdt>
      <w:sdtPr>
        <w:rPr>
          <w:rStyle w:val="EstiloTextodelmarcadordeposicinTexto1"/>
        </w:rPr>
        <w:id w:val="109632726"/>
        <w:placeholder>
          <w:docPart w:val="57FC5AAE7127465DAEFDE25DF0EEF75D"/>
        </w:placeholder>
        <w:temporary/>
        <w:showingPlcHdr/>
        <w:text w:multiLine="1"/>
      </w:sdtPr>
      <w:sdtEndPr>
        <w:rPr>
          <w:rStyle w:val="Textodelmarcadordeposicin"/>
          <w:color w:val="808080"/>
          <w:sz w:val="24"/>
          <w:szCs w:val="24"/>
        </w:rPr>
      </w:sdtEndPr>
      <w:sdtContent>
        <w:p w14:paraId="4BBB2324" w14:textId="77777777" w:rsidR="003A193A" w:rsidRPr="005B0D47" w:rsidRDefault="003A193A" w:rsidP="003A193A">
          <w:pPr>
            <w:pStyle w:val="EstiloTexto1Izquierda-025cmDerecha05cmDespus121"/>
            <w:rPr>
              <w:rStyle w:val="EstiloTextodelmarcadordeposicinTexto1"/>
            </w:rPr>
          </w:pPr>
          <w:r w:rsidRPr="005B0D47">
            <w:rPr>
              <w:rStyle w:val="EstiloTextodelmarcadordeposicinTexto1"/>
            </w:rPr>
            <w:t>Haga clic o pulse aquí para escribir texto.</w:t>
          </w:r>
        </w:p>
      </w:sdtContent>
    </w:sdt>
    <w:p w14:paraId="0FAA468B" w14:textId="77777777" w:rsidR="00171DB7" w:rsidRDefault="003A193A" w:rsidP="00171DB7">
      <w:pPr>
        <w:pStyle w:val="Estiloenunciado"/>
      </w:pPr>
      <w:r w:rsidRPr="00A334B8">
        <w:lastRenderedPageBreak/>
        <w:t xml:space="preserve">3. </w:t>
      </w:r>
      <w:r w:rsidR="00171DB7">
        <w:t xml:space="preserve">Escriba una rutina que haga uso </w:t>
      </w:r>
      <w:proofErr w:type="gramStart"/>
      <w:r w:rsidR="00171DB7">
        <w:t>de la siguiente api</w:t>
      </w:r>
      <w:proofErr w:type="gramEnd"/>
      <w:r w:rsidR="00171DB7">
        <w:t xml:space="preserve"> haciendo uso de promesas: </w:t>
      </w:r>
    </w:p>
    <w:p w14:paraId="48DC4434" w14:textId="415C6934" w:rsidR="00171DB7" w:rsidRPr="00171DB7" w:rsidRDefault="00171DB7" w:rsidP="00171DB7">
      <w:pPr>
        <w:pStyle w:val="Estiloenunciado"/>
        <w:rPr>
          <w:b w:val="0"/>
          <w:bCs w:val="0"/>
        </w:rPr>
      </w:pPr>
      <w:hyperlink r:id="rId13" w:history="1">
        <w:r w:rsidRPr="00171DB7">
          <w:rPr>
            <w:rStyle w:val="Hipervnculo"/>
            <w:b w:val="0"/>
            <w:bCs w:val="0"/>
          </w:rPr>
          <w:t>https://api.github.com/users/1</w:t>
        </w:r>
      </w:hyperlink>
    </w:p>
    <w:p w14:paraId="083FC439" w14:textId="77777777" w:rsidR="00171DB7" w:rsidRPr="00171DB7" w:rsidRDefault="00171DB7" w:rsidP="00171DB7">
      <w:pPr>
        <w:pStyle w:val="Estiloenunciado"/>
        <w:rPr>
          <w:b w:val="0"/>
          <w:bCs w:val="0"/>
        </w:rPr>
      </w:pPr>
      <w:proofErr w:type="spellStart"/>
      <w:r w:rsidRPr="00171DB7">
        <w:rPr>
          <w:b w:val="0"/>
          <w:bCs w:val="0"/>
        </w:rPr>
        <w:t>e</w:t>
      </w:r>
      <w:proofErr w:type="spellEnd"/>
      <w:r w:rsidRPr="00171DB7">
        <w:rPr>
          <w:b w:val="0"/>
          <w:bCs w:val="0"/>
        </w:rPr>
        <w:t xml:space="preserve"> imprima únicamente los valores (</w:t>
      </w:r>
      <w:proofErr w:type="spellStart"/>
      <w:r w:rsidRPr="00171DB7">
        <w:rPr>
          <w:b w:val="0"/>
          <w:bCs w:val="0"/>
        </w:rPr>
        <w:t>values</w:t>
      </w:r>
      <w:proofErr w:type="spellEnd"/>
      <w:r w:rsidRPr="00171DB7">
        <w:rPr>
          <w:b w:val="0"/>
          <w:bCs w:val="0"/>
        </w:rPr>
        <w:t xml:space="preserve">) del registro completo </w:t>
      </w:r>
    </w:p>
    <w:p w14:paraId="6540049A" w14:textId="6462341F" w:rsidR="003A193A" w:rsidRPr="00171DB7" w:rsidRDefault="00171DB7" w:rsidP="00171DB7">
      <w:pPr>
        <w:pStyle w:val="Estiloenunciado"/>
        <w:rPr>
          <w:b w:val="0"/>
          <w:bCs w:val="0"/>
        </w:rPr>
      </w:pPr>
      <w:r w:rsidRPr="00171DB7">
        <w:rPr>
          <w:b w:val="0"/>
          <w:bCs w:val="0"/>
        </w:rPr>
        <w:t>Describe de manera detallada el proceso seguido para la creación de la aplicación. Debe quedar claro, la manera en cómo se utiliza la promesa. Incluye el código fuente, así como imágenes de las pantallas de su ejecución.</w:t>
      </w:r>
    </w:p>
    <w:sdt>
      <w:sdtPr>
        <w:rPr>
          <w:rStyle w:val="EstiloTextodelmarcadordeposicinTexto1"/>
        </w:rPr>
        <w:id w:val="1972554973"/>
        <w:placeholder>
          <w:docPart w:val="42FDFAFECC124CFA81D45749EBD184F6"/>
        </w:placeholder>
        <w:temporary/>
        <w:showingPlcHdr/>
        <w:text w:multiLine="1"/>
      </w:sdtPr>
      <w:sdtEndPr>
        <w:rPr>
          <w:rStyle w:val="Textodelmarcadordeposicin"/>
          <w:color w:val="808080"/>
          <w:sz w:val="24"/>
          <w:szCs w:val="24"/>
        </w:rPr>
      </w:sdtEndPr>
      <w:sdtContent>
        <w:p w14:paraId="63FD70B1" w14:textId="77777777" w:rsidR="003A193A" w:rsidRPr="00BB0E28" w:rsidRDefault="003A193A" w:rsidP="003A193A">
          <w:pPr>
            <w:pStyle w:val="EstiloTexto1Izquierda-025cmDerecha05cmDespus121"/>
            <w:rPr>
              <w:rFonts w:ascii="Times New Roman" w:hAnsi="Times New Roman"/>
              <w:sz w:val="24"/>
            </w:rPr>
          </w:pPr>
          <w:r w:rsidRPr="005B0D47">
            <w:rPr>
              <w:rStyle w:val="EstiloTextodelmarcadordeposicinTexto1"/>
            </w:rPr>
            <w:t>Haga clic o pulse aquí para escribir texto.</w:t>
          </w:r>
        </w:p>
      </w:sdtContent>
    </w:sdt>
    <w:p w14:paraId="47E4F5F1" w14:textId="4F8D7CB0" w:rsidR="00171DB7" w:rsidRDefault="00171DB7" w:rsidP="00171DB7">
      <w:pPr>
        <w:pStyle w:val="Estiloenunciado"/>
      </w:pPr>
      <w:r>
        <w:t>4</w:t>
      </w:r>
      <w:r w:rsidRPr="00A334B8">
        <w:t xml:space="preserve">. </w:t>
      </w:r>
      <w:r>
        <w:t>E</w:t>
      </w:r>
      <w:r>
        <w:t xml:space="preserve">scriba una rutina que haga uso </w:t>
      </w:r>
      <w:proofErr w:type="gramStart"/>
      <w:r>
        <w:t>de la siguiente api</w:t>
      </w:r>
      <w:proofErr w:type="gramEnd"/>
      <w:r>
        <w:t xml:space="preserve"> haciendo uso de </w:t>
      </w:r>
      <w:proofErr w:type="spellStart"/>
      <w:r>
        <w:t>async</w:t>
      </w:r>
      <w:proofErr w:type="spellEnd"/>
      <w:r>
        <w:t>/</w:t>
      </w:r>
      <w:proofErr w:type="spellStart"/>
      <w:r>
        <w:t>await</w:t>
      </w:r>
      <w:proofErr w:type="spellEnd"/>
      <w:r>
        <w:t xml:space="preserve">: </w:t>
      </w:r>
    </w:p>
    <w:p w14:paraId="1F40AE79" w14:textId="35D696CE" w:rsidR="00171DB7" w:rsidRPr="00171DB7" w:rsidRDefault="00171DB7" w:rsidP="00171DB7">
      <w:pPr>
        <w:pStyle w:val="Estiloenunciado"/>
        <w:rPr>
          <w:b w:val="0"/>
          <w:bCs w:val="0"/>
        </w:rPr>
      </w:pPr>
      <w:hyperlink r:id="rId14" w:history="1">
        <w:r w:rsidRPr="00171DB7">
          <w:rPr>
            <w:rStyle w:val="Hipervnculo"/>
            <w:b w:val="0"/>
            <w:bCs w:val="0"/>
          </w:rPr>
          <w:t>https://api.github.com/users</w:t>
        </w:r>
      </w:hyperlink>
    </w:p>
    <w:p w14:paraId="10B20362" w14:textId="77777777" w:rsidR="00171DB7" w:rsidRPr="00171DB7" w:rsidRDefault="00171DB7" w:rsidP="00171DB7">
      <w:pPr>
        <w:pStyle w:val="Estiloenunciado"/>
        <w:rPr>
          <w:b w:val="0"/>
          <w:bCs w:val="0"/>
        </w:rPr>
      </w:pPr>
      <w:proofErr w:type="spellStart"/>
      <w:r w:rsidRPr="00171DB7">
        <w:rPr>
          <w:b w:val="0"/>
          <w:bCs w:val="0"/>
        </w:rPr>
        <w:t>e</w:t>
      </w:r>
      <w:proofErr w:type="spellEnd"/>
      <w:r w:rsidRPr="00171DB7">
        <w:rPr>
          <w:b w:val="0"/>
          <w:bCs w:val="0"/>
        </w:rPr>
        <w:t xml:space="preserve"> imprima únicamente el número de registros regresados </w:t>
      </w:r>
    </w:p>
    <w:p w14:paraId="23A69F13" w14:textId="490F2A2E" w:rsidR="00171DB7" w:rsidRPr="00171DB7" w:rsidRDefault="00171DB7" w:rsidP="00171DB7">
      <w:pPr>
        <w:pStyle w:val="Estiloenunciado"/>
        <w:rPr>
          <w:b w:val="0"/>
          <w:bCs w:val="0"/>
        </w:rPr>
      </w:pPr>
      <w:r w:rsidRPr="00171DB7">
        <w:rPr>
          <w:b w:val="0"/>
          <w:bCs w:val="0"/>
        </w:rPr>
        <w:t xml:space="preserve">Describe de manera detallada el proceso seguido para la creación de la aplicación. Debe quedar claro, la manera en cómo se utiliza </w:t>
      </w:r>
      <w:proofErr w:type="spellStart"/>
      <w:r w:rsidRPr="00171DB7">
        <w:rPr>
          <w:b w:val="0"/>
          <w:bCs w:val="0"/>
        </w:rPr>
        <w:t>async</w:t>
      </w:r>
      <w:proofErr w:type="spellEnd"/>
      <w:r w:rsidRPr="00171DB7">
        <w:rPr>
          <w:b w:val="0"/>
          <w:bCs w:val="0"/>
        </w:rPr>
        <w:t>/</w:t>
      </w:r>
      <w:proofErr w:type="spellStart"/>
      <w:r w:rsidRPr="00171DB7">
        <w:rPr>
          <w:b w:val="0"/>
          <w:bCs w:val="0"/>
        </w:rPr>
        <w:t>await</w:t>
      </w:r>
      <w:proofErr w:type="spellEnd"/>
      <w:r w:rsidRPr="00171DB7">
        <w:rPr>
          <w:b w:val="0"/>
          <w:bCs w:val="0"/>
        </w:rPr>
        <w:t>. Incluye el código fuente, así como imágenes de las pantallas de su ejecución.</w:t>
      </w:r>
    </w:p>
    <w:sdt>
      <w:sdtPr>
        <w:rPr>
          <w:rStyle w:val="EstiloTextodelmarcadordeposicinTexto1"/>
        </w:rPr>
        <w:id w:val="-1881779397"/>
        <w:placeholder>
          <w:docPart w:val="56623553B4D4492D94CA23DA88362B72"/>
        </w:placeholder>
        <w:temporary/>
        <w:showingPlcHdr/>
        <w:text w:multiLine="1"/>
      </w:sdtPr>
      <w:sdtEndPr>
        <w:rPr>
          <w:rStyle w:val="Textodelmarcadordeposicin"/>
          <w:color w:val="808080"/>
          <w:sz w:val="24"/>
          <w:szCs w:val="24"/>
        </w:rPr>
      </w:sdtEndPr>
      <w:sdtContent>
        <w:p w14:paraId="4A31500D" w14:textId="77777777" w:rsidR="00171DB7" w:rsidRPr="00BB0E28" w:rsidRDefault="00171DB7" w:rsidP="00171DB7">
          <w:pPr>
            <w:pStyle w:val="EstiloTexto1Izquierda-025cmDerecha05cmDespus121"/>
            <w:rPr>
              <w:rFonts w:ascii="Times New Roman" w:hAnsi="Times New Roman"/>
              <w:sz w:val="24"/>
            </w:rPr>
          </w:pPr>
          <w:r w:rsidRPr="005B0D47">
            <w:rPr>
              <w:rStyle w:val="EstiloTextodelmarcadordeposicinTexto1"/>
            </w:rPr>
            <w:t>Haga clic o pulse aquí para escribir texto.</w:t>
          </w:r>
        </w:p>
      </w:sdtContent>
    </w:sdt>
    <w:p w14:paraId="7335C677" w14:textId="77777777" w:rsidR="00171DB7" w:rsidRDefault="00171DB7" w:rsidP="00171DB7">
      <w:pPr>
        <w:pStyle w:val="Estiloenunciado"/>
      </w:pPr>
      <w:r>
        <w:t>5</w:t>
      </w:r>
      <w:r w:rsidRPr="00A334B8">
        <w:t xml:space="preserve">. </w:t>
      </w:r>
      <w:r>
        <w:t xml:space="preserve">Escriba una rutina que haga uso </w:t>
      </w:r>
      <w:proofErr w:type="gramStart"/>
      <w:r>
        <w:t>de la siguiente api</w:t>
      </w:r>
      <w:proofErr w:type="gramEnd"/>
      <w:r>
        <w:t xml:space="preserve"> haciendo uso de la tecnología AJAX que has encontrado más cómoda: </w:t>
      </w:r>
    </w:p>
    <w:p w14:paraId="6783F70A" w14:textId="18DDEDC8" w:rsidR="00171DB7" w:rsidRDefault="00171DB7" w:rsidP="00171DB7">
      <w:pPr>
        <w:pStyle w:val="Estiloenunciado"/>
        <w:rPr>
          <w:b w:val="0"/>
          <w:bCs w:val="0"/>
        </w:rPr>
      </w:pPr>
      <w:hyperlink r:id="rId15" w:history="1">
        <w:r w:rsidRPr="00833D16">
          <w:rPr>
            <w:rStyle w:val="Hipervnculo"/>
            <w:b w:val="0"/>
            <w:bCs w:val="0"/>
          </w:rPr>
          <w:t>https://api.github.com/users/1</w:t>
        </w:r>
      </w:hyperlink>
    </w:p>
    <w:p w14:paraId="11828998" w14:textId="77777777" w:rsidR="00171DB7" w:rsidRPr="00171DB7" w:rsidRDefault="00171DB7" w:rsidP="00171DB7">
      <w:pPr>
        <w:pStyle w:val="Estiloenunciado"/>
        <w:rPr>
          <w:b w:val="0"/>
          <w:bCs w:val="0"/>
        </w:rPr>
      </w:pPr>
      <w:proofErr w:type="spellStart"/>
      <w:r w:rsidRPr="00171DB7">
        <w:rPr>
          <w:b w:val="0"/>
          <w:bCs w:val="0"/>
        </w:rPr>
        <w:t>e</w:t>
      </w:r>
      <w:proofErr w:type="spellEnd"/>
      <w:r w:rsidRPr="00171DB7">
        <w:rPr>
          <w:b w:val="0"/>
          <w:bCs w:val="0"/>
        </w:rPr>
        <w:t xml:space="preserve"> imprima únicamente los valores del registro completo, si existe, correspondiente a: </w:t>
      </w:r>
    </w:p>
    <w:p w14:paraId="0F53B227" w14:textId="77777777" w:rsidR="00171DB7" w:rsidRPr="00171DB7" w:rsidRDefault="00171DB7" w:rsidP="00171DB7">
      <w:pPr>
        <w:pStyle w:val="Estiloenunciado"/>
        <w:rPr>
          <w:b w:val="0"/>
          <w:bCs w:val="0"/>
        </w:rPr>
      </w:pPr>
      <w:proofErr w:type="spellStart"/>
      <w:proofErr w:type="gramStart"/>
      <w:r w:rsidRPr="00171DB7">
        <w:rPr>
          <w:b w:val="0"/>
          <w:bCs w:val="0"/>
        </w:rPr>
        <w:t>login:mojodna</w:t>
      </w:r>
      <w:proofErr w:type="spellEnd"/>
      <w:proofErr w:type="gramEnd"/>
      <w:r w:rsidRPr="00171DB7">
        <w:rPr>
          <w:b w:val="0"/>
          <w:bCs w:val="0"/>
        </w:rPr>
        <w:t xml:space="preserve"> </w:t>
      </w:r>
    </w:p>
    <w:p w14:paraId="7CA4F11D" w14:textId="525FCFB7" w:rsidR="00171DB7" w:rsidRPr="00171DB7" w:rsidRDefault="00171DB7" w:rsidP="00171DB7">
      <w:pPr>
        <w:pStyle w:val="Estiloenunciado"/>
        <w:rPr>
          <w:b w:val="0"/>
          <w:bCs w:val="0"/>
        </w:rPr>
      </w:pPr>
      <w:r w:rsidRPr="00171DB7">
        <w:rPr>
          <w:b w:val="0"/>
          <w:bCs w:val="0"/>
        </w:rPr>
        <w:t>Describe de manera detallada el proceso seguido para la creación de la aplicación. Debe quedar claro, la manera en cómo se utilizaste la tecnología elegida, así como los pasos para buscar el registro solicitado. Incluye el código fuente, así como imágenes de las pantallas de su ejecución.</w:t>
      </w:r>
    </w:p>
    <w:sdt>
      <w:sdtPr>
        <w:rPr>
          <w:rStyle w:val="EstiloTextodelmarcadordeposicinTexto1"/>
        </w:rPr>
        <w:id w:val="1283694608"/>
        <w:placeholder>
          <w:docPart w:val="C7D0FBB66591410C86252EA8B82CD83D"/>
        </w:placeholder>
        <w:temporary/>
        <w:showingPlcHdr/>
        <w:text w:multiLine="1"/>
      </w:sdtPr>
      <w:sdtEndPr>
        <w:rPr>
          <w:rStyle w:val="Textodelmarcadordeposicin"/>
          <w:color w:val="808080"/>
          <w:sz w:val="24"/>
          <w:szCs w:val="24"/>
        </w:rPr>
      </w:sdtEndPr>
      <w:sdtContent>
        <w:p w14:paraId="5EC2EB48" w14:textId="77777777" w:rsidR="00171DB7" w:rsidRPr="00BB0E28" w:rsidRDefault="00171DB7" w:rsidP="00171DB7">
          <w:pPr>
            <w:pStyle w:val="EstiloTexto1Izquierda-025cmDerecha05cmDespus121"/>
            <w:rPr>
              <w:rFonts w:ascii="Times New Roman" w:hAnsi="Times New Roman"/>
              <w:sz w:val="24"/>
            </w:rPr>
          </w:pPr>
          <w:r w:rsidRPr="005B0D47">
            <w:rPr>
              <w:rStyle w:val="EstiloTextodelmarcadordeposicinTexto1"/>
            </w:rPr>
            <w:t>Haga clic o pulse aquí para escribir texto.</w:t>
          </w:r>
        </w:p>
      </w:sdtContent>
    </w:sdt>
    <w:p w14:paraId="1013D241" w14:textId="77777777" w:rsidR="00171DB7" w:rsidRPr="00BB0E28" w:rsidRDefault="00171DB7" w:rsidP="005B0D47">
      <w:pPr>
        <w:pStyle w:val="EstiloTexto1Izquierda-025cmDerecha05cmDespus121"/>
        <w:rPr>
          <w:rFonts w:ascii="Times New Roman" w:hAnsi="Times New Roman"/>
          <w:sz w:val="24"/>
        </w:rPr>
      </w:pPr>
    </w:p>
    <w:sectPr w:rsidR="00171DB7" w:rsidRPr="00BB0E28" w:rsidSect="00F356EC">
      <w:headerReference w:type="default" r:id="rId16"/>
      <w:footerReference w:type="default" r:id="rId17"/>
      <w:pgSz w:w="11906" w:h="16838" w:code="9"/>
      <w:pgMar w:top="1405" w:right="1701" w:bottom="1418" w:left="1701" w:header="142" w:footer="7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C55B2" w14:textId="77777777" w:rsidR="003A193A" w:rsidRDefault="003A193A">
      <w:r>
        <w:separator/>
      </w:r>
    </w:p>
    <w:p w14:paraId="2D805260" w14:textId="77777777" w:rsidR="003A193A" w:rsidRDefault="003A193A"/>
    <w:p w14:paraId="2EE4F602" w14:textId="77777777" w:rsidR="003A193A" w:rsidRDefault="003A193A"/>
  </w:endnote>
  <w:endnote w:type="continuationSeparator" w:id="0">
    <w:p w14:paraId="43CEAFF1" w14:textId="77777777" w:rsidR="003A193A" w:rsidRDefault="003A193A">
      <w:r>
        <w:continuationSeparator/>
      </w:r>
    </w:p>
    <w:p w14:paraId="6B4077F5" w14:textId="77777777" w:rsidR="003A193A" w:rsidRDefault="003A193A"/>
    <w:p w14:paraId="2346CFD1" w14:textId="77777777" w:rsidR="003A193A" w:rsidRDefault="003A1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Slab">
    <w:panose1 w:val="00000000000000000000"/>
    <w:charset w:val="00"/>
    <w:family w:val="auto"/>
    <w:pitch w:val="variable"/>
    <w:sig w:usb0="E00002FF" w:usb1="5000205B" w:usb2="00000020" w:usb3="00000000" w:csb0="0000019F" w:csb1="00000000"/>
  </w:font>
  <w:font w:name="Roboto">
    <w:panose1 w:val="02000000000000000000"/>
    <w:charset w:val="00"/>
    <w:family w:val="auto"/>
    <w:pitch w:val="variable"/>
    <w:sig w:usb0="E00002FF" w:usb1="5000205B" w:usb2="00000020" w:usb3="00000000" w:csb0="0000019F" w:csb1="00000000"/>
    <w:embedRegular r:id="rId1" w:fontKey="{4D57CB19-F75A-433A-A243-31BA4D0FB61B}"/>
    <w:embedBold r:id="rId2" w:fontKey="{B8023248-7DA1-4407-A55B-AC4A2CA65EFB}"/>
  </w:font>
  <w:font w:name="Verdana">
    <w:panose1 w:val="020B0604030504040204"/>
    <w:charset w:val="00"/>
    <w:family w:val="swiss"/>
    <w:pitch w:val="variable"/>
    <w:sig w:usb0="A00006FF" w:usb1="4000205B" w:usb2="00000010" w:usb3="00000000" w:csb0="0000019F" w:csb1="00000000"/>
  </w:font>
  <w:font w:name="Roboto Black">
    <w:panose1 w:val="02000000000000000000"/>
    <w:charset w:val="00"/>
    <w:family w:val="auto"/>
    <w:pitch w:val="variable"/>
    <w:sig w:usb0="E00002FF" w:usb1="5000205B" w:usb2="00000020" w:usb3="00000000" w:csb0="0000019F" w:csb1="00000000"/>
    <w:embedRegular r:id="rId3" w:subsetted="1" w:fontKey="{226C2E4C-6B18-4655-80A8-93D35786D565}"/>
    <w:embedBold r:id="rId4" w:subsetted="1" w:fontKey="{4F8B861E-F493-4E3C-B2B7-D53BB0DC386B}"/>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F42F9" w14:textId="77777777" w:rsidR="009F7EA4" w:rsidRPr="00F356EC" w:rsidRDefault="009F7EA4" w:rsidP="009F7EA4">
    <w:pPr>
      <w:pStyle w:val="Piedepgina"/>
      <w:tabs>
        <w:tab w:val="left" w:pos="4200"/>
      </w:tabs>
      <w:rPr>
        <w:rFonts w:ascii="Roboto Black" w:hAnsi="Roboto Black" w:cs="Arial"/>
        <w:color w:val="FFFFFF" w:themeColor="background1"/>
        <w:sz w:val="16"/>
        <w:szCs w:val="16"/>
      </w:rPr>
    </w:pPr>
    <w:r w:rsidRPr="00F356EC">
      <w:rPr>
        <w:rFonts w:ascii="Roboto" w:hAnsi="Roboto"/>
        <w:b/>
        <w:noProof/>
        <w:color w:val="FFFFFF" w:themeColor="background1"/>
      </w:rPr>
      <mc:AlternateContent>
        <mc:Choice Requires="wps">
          <w:drawing>
            <wp:anchor distT="0" distB="0" distL="114300" distR="114300" simplePos="0" relativeHeight="251668480" behindDoc="1" locked="0" layoutInCell="1" allowOverlap="1" wp14:anchorId="2C52DEF5" wp14:editId="02402384">
              <wp:simplePos x="0" y="0"/>
              <wp:positionH relativeFrom="margin">
                <wp:posOffset>2600960</wp:posOffset>
              </wp:positionH>
              <wp:positionV relativeFrom="paragraph">
                <wp:posOffset>-38100</wp:posOffset>
              </wp:positionV>
              <wp:extent cx="198120" cy="198120"/>
              <wp:effectExtent l="0" t="0" r="0" b="0"/>
              <wp:wrapNone/>
              <wp:docPr id="4" name="Rectángulo 4"/>
              <wp:cNvGraphicFramePr/>
              <a:graphic xmlns:a="http://schemas.openxmlformats.org/drawingml/2006/main">
                <a:graphicData uri="http://schemas.microsoft.com/office/word/2010/wordprocessingShape">
                  <wps:wsp>
                    <wps:cNvSpPr/>
                    <wps:spPr>
                      <a:xfrm>
                        <a:off x="0" y="0"/>
                        <a:ext cx="198120" cy="198120"/>
                      </a:xfrm>
                      <a:prstGeom prst="rect">
                        <a:avLst/>
                      </a:prstGeom>
                      <a:solidFill>
                        <a:srgbClr val="4E5D7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D2CFA" id="Rectángulo 4" o:spid="_x0000_s1026" style="position:absolute;margin-left:204.8pt;margin-top:-3pt;width:15.6pt;height:15.6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" fillcolor="#4e5d72" stroked="f" strokeweight="2pt">
              <w10:wrap anchorx="margin"/>
            </v:rect>
          </w:pict>
        </mc:Fallback>
      </mc:AlternateContent>
    </w:r>
    <w:r w:rsidRPr="00F356EC">
      <w:rPr>
        <w:color w:val="FFFFFF" w:themeColor="background1"/>
      </w:rPr>
      <w:tab/>
    </w:r>
    <w:r w:rsidRPr="00F356EC">
      <w:rPr>
        <w:rFonts w:ascii="Roboto Black" w:hAnsi="Roboto Black"/>
        <w:color w:val="FFFFFF" w:themeColor="background1"/>
        <w:sz w:val="16"/>
        <w:szCs w:val="16"/>
      </w:rPr>
      <w:tab/>
    </w:r>
    <w:r w:rsidRPr="00F356EC">
      <w:rPr>
        <w:rStyle w:val="Nmerodepgina"/>
        <w:rFonts w:ascii="Roboto Black" w:hAnsi="Roboto Black" w:cs="Arial"/>
        <w:color w:val="FFFFFF" w:themeColor="background1"/>
        <w:sz w:val="16"/>
        <w:szCs w:val="16"/>
      </w:rPr>
      <w:fldChar w:fldCharType="begin"/>
    </w:r>
    <w:r w:rsidRPr="00F356EC">
      <w:rPr>
        <w:rStyle w:val="Nmerodepgina"/>
        <w:rFonts w:ascii="Roboto Black" w:hAnsi="Roboto Black" w:cs="Arial"/>
        <w:color w:val="FFFFFF" w:themeColor="background1"/>
        <w:sz w:val="16"/>
        <w:szCs w:val="16"/>
      </w:rPr>
      <w:instrText xml:space="preserve"> PAGE </w:instrText>
    </w:r>
    <w:r w:rsidRPr="00F356EC">
      <w:rPr>
        <w:rStyle w:val="Nmerodepgina"/>
        <w:rFonts w:ascii="Roboto Black" w:hAnsi="Roboto Black" w:cs="Arial"/>
        <w:color w:val="FFFFFF" w:themeColor="background1"/>
        <w:sz w:val="16"/>
        <w:szCs w:val="16"/>
      </w:rPr>
      <w:fldChar w:fldCharType="separate"/>
    </w:r>
    <w:r>
      <w:rPr>
        <w:rStyle w:val="Nmerodepgina"/>
        <w:rFonts w:ascii="Roboto Black" w:hAnsi="Roboto Black" w:cs="Arial"/>
        <w:color w:val="FFFFFF" w:themeColor="background1"/>
        <w:sz w:val="16"/>
        <w:szCs w:val="16"/>
      </w:rPr>
      <w:t>1</w:t>
    </w:r>
    <w:r w:rsidRPr="00F356EC">
      <w:rPr>
        <w:rStyle w:val="Nmerodepgina"/>
        <w:rFonts w:ascii="Roboto Black" w:hAnsi="Roboto Black" w:cs="Arial"/>
        <w:color w:val="FFFFFF" w:themeColor="background1"/>
        <w:sz w:val="16"/>
        <w:szCs w:val="16"/>
      </w:rPr>
      <w:fldChar w:fldCharType="end"/>
    </w:r>
  </w:p>
  <w:p w14:paraId="367919BB" w14:textId="77777777" w:rsidR="000F74F2" w:rsidRPr="009F7EA4" w:rsidRDefault="000F74F2" w:rsidP="009F7E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5AACF" w14:textId="77777777" w:rsidR="003A193A" w:rsidRDefault="003A193A">
      <w:r>
        <w:separator/>
      </w:r>
    </w:p>
    <w:p w14:paraId="45B67C06" w14:textId="77777777" w:rsidR="003A193A" w:rsidRDefault="003A193A"/>
    <w:p w14:paraId="04C0CE33" w14:textId="77777777" w:rsidR="003A193A" w:rsidRDefault="003A193A"/>
  </w:footnote>
  <w:footnote w:type="continuationSeparator" w:id="0">
    <w:p w14:paraId="39FBE4ED" w14:textId="77777777" w:rsidR="003A193A" w:rsidRDefault="003A193A">
      <w:r>
        <w:continuationSeparator/>
      </w:r>
    </w:p>
    <w:p w14:paraId="0F8A3217" w14:textId="77777777" w:rsidR="003A193A" w:rsidRDefault="003A193A"/>
    <w:p w14:paraId="43B0559A" w14:textId="77777777" w:rsidR="003A193A" w:rsidRDefault="003A1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FDAC" w14:textId="77777777" w:rsidR="00F34243" w:rsidRPr="0026623D" w:rsidRDefault="00023354" w:rsidP="0030263D">
    <w:pPr>
      <w:spacing w:after="240"/>
      <w:ind w:left="-567" w:firstLine="283"/>
    </w:pPr>
    <w:r>
      <w:rPr>
        <w:noProof/>
      </w:rPr>
      <mc:AlternateContent>
        <mc:Choice Requires="wps">
          <w:drawing>
            <wp:anchor distT="45720" distB="45720" distL="114300" distR="114300" simplePos="0" relativeHeight="251662336" behindDoc="0" locked="0" layoutInCell="1" allowOverlap="1" wp14:anchorId="3482247F" wp14:editId="7FBEE5B6">
              <wp:simplePos x="0" y="0"/>
              <wp:positionH relativeFrom="column">
                <wp:posOffset>-737235</wp:posOffset>
              </wp:positionH>
              <wp:positionV relativeFrom="paragraph">
                <wp:posOffset>262255</wp:posOffset>
              </wp:positionV>
              <wp:extent cx="68199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1404620"/>
                      </a:xfrm>
                      <a:prstGeom prst="rect">
                        <a:avLst/>
                      </a:prstGeom>
                      <a:noFill/>
                      <a:ln w="9525">
                        <a:noFill/>
                        <a:miter lim="800000"/>
                        <a:headEnd/>
                        <a:tailEnd/>
                      </a:ln>
                    </wps:spPr>
                    <wps:txbx>
                      <w:txbxContent>
                        <w:p w14:paraId="719F2F81" w14:textId="77777777" w:rsidR="0030263D" w:rsidRPr="00C14778" w:rsidRDefault="0030263D" w:rsidP="00542B57">
                          <w:pPr>
                            <w:jc w:val="center"/>
                            <w:rPr>
                              <w:rFonts w:ascii="Roboto Black" w:hAnsi="Roboto Black"/>
                              <w:b/>
                              <w:bCs/>
                              <w:color w:val="FFFFFF" w:themeColor="background1"/>
                              <w:sz w:val="32"/>
                              <w:szCs w:val="32"/>
                            </w:rPr>
                          </w:pPr>
                          <w:r w:rsidRPr="00C14778">
                            <w:rPr>
                              <w:rFonts w:ascii="Roboto Black" w:hAnsi="Roboto Black"/>
                              <w:b/>
                              <w:bCs/>
                              <w:color w:val="FFFFFF" w:themeColor="background1"/>
                              <w:sz w:val="32"/>
                              <w:szCs w:val="32"/>
                            </w:rPr>
                            <w:t>A</w:t>
                          </w:r>
                          <w:r w:rsidR="00D45DB3" w:rsidRPr="00C14778">
                            <w:rPr>
                              <w:rFonts w:ascii="Roboto Black" w:hAnsi="Roboto Black"/>
                              <w:b/>
                              <w:bCs/>
                              <w:color w:val="FFFFFF" w:themeColor="background1"/>
                              <w:sz w:val="32"/>
                              <w:szCs w:val="32"/>
                            </w:rPr>
                            <w:t>ctividad</w:t>
                          </w:r>
                          <w:r w:rsidRPr="00C14778">
                            <w:rPr>
                              <w:rFonts w:ascii="Roboto Black" w:hAnsi="Roboto Black"/>
                              <w:b/>
                              <w:bCs/>
                              <w:color w:val="FFFFFF" w:themeColor="background1"/>
                              <w:sz w:val="32"/>
                              <w:szCs w:val="32"/>
                            </w:rPr>
                            <w:t xml:space="preserve"> P</w:t>
                          </w:r>
                          <w:r w:rsidR="00D45DB3" w:rsidRPr="00C14778">
                            <w:rPr>
                              <w:rFonts w:ascii="Roboto Black" w:hAnsi="Roboto Black"/>
                              <w:b/>
                              <w:bCs/>
                              <w:color w:val="FFFFFF" w:themeColor="background1"/>
                              <w:sz w:val="32"/>
                              <w:szCs w:val="32"/>
                            </w:rPr>
                            <w:t>ráctica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82247F" id="_x0000_t202" coordsize="21600,21600" o:spt="202" path="m,l,21600r21600,l21600,xe">
              <v:stroke joinstyle="miter"/>
              <v:path gradientshapeok="t" o:connecttype="rect"/>
            </v:shapetype>
            <v:shape id="Cuadro de texto 2" o:spid="_x0000_s1026" type="#_x0000_t202" style="position:absolute;left:0;text-align:left;margin-left:-58.05pt;margin-top:20.65pt;width:537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" filled="f" stroked="f">
              <v:textbox style="mso-fit-shape-to-text:t">
                <w:txbxContent>
                  <w:p w14:paraId="719F2F81" w14:textId="77777777" w:rsidR="0030263D" w:rsidRPr="00C14778" w:rsidRDefault="0030263D" w:rsidP="00542B57">
                    <w:pPr>
                      <w:jc w:val="center"/>
                      <w:rPr>
                        <w:rFonts w:ascii="Roboto Black" w:hAnsi="Roboto Black"/>
                        <w:b/>
                        <w:bCs/>
                        <w:color w:val="FFFFFF" w:themeColor="background1"/>
                        <w:sz w:val="32"/>
                        <w:szCs w:val="32"/>
                      </w:rPr>
                    </w:pPr>
                    <w:r w:rsidRPr="00C14778">
                      <w:rPr>
                        <w:rFonts w:ascii="Roboto Black" w:hAnsi="Roboto Black"/>
                        <w:b/>
                        <w:bCs/>
                        <w:color w:val="FFFFFF" w:themeColor="background1"/>
                        <w:sz w:val="32"/>
                        <w:szCs w:val="32"/>
                      </w:rPr>
                      <w:t>A</w:t>
                    </w:r>
                    <w:r w:rsidR="00D45DB3" w:rsidRPr="00C14778">
                      <w:rPr>
                        <w:rFonts w:ascii="Roboto Black" w:hAnsi="Roboto Black"/>
                        <w:b/>
                        <w:bCs/>
                        <w:color w:val="FFFFFF" w:themeColor="background1"/>
                        <w:sz w:val="32"/>
                        <w:szCs w:val="32"/>
                      </w:rPr>
                      <w:t>ctividad</w:t>
                    </w:r>
                    <w:r w:rsidRPr="00C14778">
                      <w:rPr>
                        <w:rFonts w:ascii="Roboto Black" w:hAnsi="Roboto Black"/>
                        <w:b/>
                        <w:bCs/>
                        <w:color w:val="FFFFFF" w:themeColor="background1"/>
                        <w:sz w:val="32"/>
                        <w:szCs w:val="32"/>
                      </w:rPr>
                      <w:t xml:space="preserve"> P</w:t>
                    </w:r>
                    <w:r w:rsidR="00D45DB3" w:rsidRPr="00C14778">
                      <w:rPr>
                        <w:rFonts w:ascii="Roboto Black" w:hAnsi="Roboto Black"/>
                        <w:b/>
                        <w:bCs/>
                        <w:color w:val="FFFFFF" w:themeColor="background1"/>
                        <w:sz w:val="32"/>
                        <w:szCs w:val="32"/>
                      </w:rPr>
                      <w:t>ráctica</w:t>
                    </w:r>
                  </w:p>
                </w:txbxContent>
              </v:textbox>
              <w10:wrap type="square"/>
            </v:shape>
          </w:pict>
        </mc:Fallback>
      </mc:AlternateContent>
    </w:r>
    <w:r w:rsidR="0067670E">
      <w:rPr>
        <w:noProof/>
      </w:rPr>
      <mc:AlternateContent>
        <mc:Choice Requires="wps">
          <w:drawing>
            <wp:anchor distT="0" distB="0" distL="114300" distR="114300" simplePos="0" relativeHeight="251665408" behindDoc="1" locked="0" layoutInCell="1" allowOverlap="1" wp14:anchorId="597F858E" wp14:editId="0C337DF8">
              <wp:simplePos x="0" y="0"/>
              <wp:positionH relativeFrom="margin">
                <wp:posOffset>-752475</wp:posOffset>
              </wp:positionH>
              <wp:positionV relativeFrom="paragraph">
                <wp:posOffset>223520</wp:posOffset>
              </wp:positionV>
              <wp:extent cx="6878320" cy="464820"/>
              <wp:effectExtent l="0" t="0" r="0" b="0"/>
              <wp:wrapNone/>
              <wp:docPr id="3" name="Rectángulo: esquinas redondeadas 3"/>
              <wp:cNvGraphicFramePr/>
              <a:graphic xmlns:a="http://schemas.openxmlformats.org/drawingml/2006/main">
                <a:graphicData uri="http://schemas.microsoft.com/office/word/2010/wordprocessingShape">
                  <wps:wsp>
                    <wps:cNvSpPr/>
                    <wps:spPr>
                      <a:xfrm>
                        <a:off x="0" y="0"/>
                        <a:ext cx="6878320" cy="464820"/>
                      </a:xfrm>
                      <a:prstGeom prst="roundRect">
                        <a:avLst>
                          <a:gd name="adj" fmla="val 23719"/>
                        </a:avLst>
                      </a:prstGeom>
                      <a:solidFill>
                        <a:srgbClr val="4E5D7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00C1B5" id="Rectángulo: esquinas redondeadas 3" o:spid="_x0000_s1026" style="position:absolute;margin-left:-59.25pt;margin-top:17.6pt;width:541.6pt;height:36.6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" fillcolor="#4e5d72" stroked="f" strokeweight="2pt">
              <w10:wrap anchorx="margin"/>
            </v:roundrect>
          </w:pict>
        </mc:Fallback>
      </mc:AlternateContent>
    </w:r>
    <w:r w:rsidR="0067670E">
      <w:rPr>
        <w:noProof/>
      </w:rPr>
      <mc:AlternateContent>
        <mc:Choice Requires="wps">
          <w:drawing>
            <wp:anchor distT="0" distB="0" distL="114300" distR="114300" simplePos="0" relativeHeight="251666432" behindDoc="0" locked="0" layoutInCell="1" allowOverlap="1" wp14:anchorId="2E743D5B" wp14:editId="3C62909E">
              <wp:simplePos x="0" y="0"/>
              <wp:positionH relativeFrom="margin">
                <wp:posOffset>-741206</wp:posOffset>
              </wp:positionH>
              <wp:positionV relativeFrom="paragraph">
                <wp:posOffset>812165</wp:posOffset>
              </wp:positionV>
              <wp:extent cx="6864350" cy="9528810"/>
              <wp:effectExtent l="0" t="0" r="12700" b="15240"/>
              <wp:wrapNone/>
              <wp:docPr id="7" name="Rectángulo: esquinas redondeadas 7"/>
              <wp:cNvGraphicFramePr/>
              <a:graphic xmlns:a="http://schemas.openxmlformats.org/drawingml/2006/main">
                <a:graphicData uri="http://schemas.microsoft.com/office/word/2010/wordprocessingShape">
                  <wps:wsp>
                    <wps:cNvSpPr/>
                    <wps:spPr>
                      <a:xfrm>
                        <a:off x="0" y="0"/>
                        <a:ext cx="6864350" cy="9528810"/>
                      </a:xfrm>
                      <a:prstGeom prst="roundRect">
                        <a:avLst>
                          <a:gd name="adj" fmla="val 2170"/>
                        </a:avLst>
                      </a:prstGeom>
                      <a:noFill/>
                      <a:ln>
                        <a:solidFill>
                          <a:srgbClr val="4E5D7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50C628" id="Rectángulo: esquinas redondeadas 7" o:spid="_x0000_s1026" style="position:absolute;margin-left:-58.35pt;margin-top:63.95pt;width:540.5pt;height:750.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" filled="f" strokecolor="#4e5d72" strokeweight="2pt">
              <w10:wrap anchorx="margin"/>
            </v:roundrect>
          </w:pict>
        </mc:Fallback>
      </mc:AlternateContent>
    </w:r>
  </w:p>
  <w:p w14:paraId="27A491B8" w14:textId="77777777" w:rsidR="000F74F2" w:rsidRDefault="000F74F2"/>
  <w:p w14:paraId="6F76F869" w14:textId="77777777" w:rsidR="000F74F2" w:rsidRDefault="000F74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B634F"/>
    <w:multiLevelType w:val="multilevel"/>
    <w:tmpl w:val="3D9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87EA4"/>
    <w:multiLevelType w:val="hybridMultilevel"/>
    <w:tmpl w:val="FF948128"/>
    <w:lvl w:ilvl="0" w:tplc="A3D241BA">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7AC06D5"/>
    <w:multiLevelType w:val="hybridMultilevel"/>
    <w:tmpl w:val="893C593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68A66503"/>
    <w:multiLevelType w:val="hybridMultilevel"/>
    <w:tmpl w:val="F0603BB6"/>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7ABD64CE"/>
    <w:multiLevelType w:val="hybridMultilevel"/>
    <w:tmpl w:val="00BC6580"/>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D876766"/>
    <w:multiLevelType w:val="multilevel"/>
    <w:tmpl w:val="1A84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193037">
    <w:abstractNumId w:val="1"/>
  </w:num>
  <w:num w:numId="2" w16cid:durableId="235093142">
    <w:abstractNumId w:val="5"/>
  </w:num>
  <w:num w:numId="3" w16cid:durableId="1856529442">
    <w:abstractNumId w:val="2"/>
  </w:num>
  <w:num w:numId="4" w16cid:durableId="415441744">
    <w:abstractNumId w:val="0"/>
  </w:num>
  <w:num w:numId="5" w16cid:durableId="264118994">
    <w:abstractNumId w:val="3"/>
  </w:num>
  <w:num w:numId="6" w16cid:durableId="2045204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50">
      <o:colormru v:ext="edit" colors="#004563,#85a5cc,#4c7bb4,#395c87,#d0aa72,#dbbe94,#342f47,#74000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3A"/>
    <w:rsid w:val="000122C8"/>
    <w:rsid w:val="00023354"/>
    <w:rsid w:val="00023A8C"/>
    <w:rsid w:val="0003061C"/>
    <w:rsid w:val="000740C2"/>
    <w:rsid w:val="0007723D"/>
    <w:rsid w:val="000774CC"/>
    <w:rsid w:val="00086B7B"/>
    <w:rsid w:val="00091587"/>
    <w:rsid w:val="000A3FB3"/>
    <w:rsid w:val="000D064B"/>
    <w:rsid w:val="000E7072"/>
    <w:rsid w:val="000F74F2"/>
    <w:rsid w:val="000F7526"/>
    <w:rsid w:val="00111E10"/>
    <w:rsid w:val="00134BD5"/>
    <w:rsid w:val="001417B4"/>
    <w:rsid w:val="001473A5"/>
    <w:rsid w:val="00150896"/>
    <w:rsid w:val="00165034"/>
    <w:rsid w:val="00171A14"/>
    <w:rsid w:val="00171DB7"/>
    <w:rsid w:val="00175A02"/>
    <w:rsid w:val="001833DE"/>
    <w:rsid w:val="00183C4D"/>
    <w:rsid w:val="0018748C"/>
    <w:rsid w:val="00187566"/>
    <w:rsid w:val="00192CCC"/>
    <w:rsid w:val="001A3C1A"/>
    <w:rsid w:val="001B650D"/>
    <w:rsid w:val="001B7081"/>
    <w:rsid w:val="001C1B57"/>
    <w:rsid w:val="001C6A20"/>
    <w:rsid w:val="001F4978"/>
    <w:rsid w:val="002068C9"/>
    <w:rsid w:val="002224E6"/>
    <w:rsid w:val="002310B3"/>
    <w:rsid w:val="00232221"/>
    <w:rsid w:val="002402C0"/>
    <w:rsid w:val="002527A4"/>
    <w:rsid w:val="00255778"/>
    <w:rsid w:val="0026623D"/>
    <w:rsid w:val="00266F82"/>
    <w:rsid w:val="00274853"/>
    <w:rsid w:val="00286B24"/>
    <w:rsid w:val="002B1E7C"/>
    <w:rsid w:val="002B238C"/>
    <w:rsid w:val="002D07AD"/>
    <w:rsid w:val="002E1944"/>
    <w:rsid w:val="002E56CE"/>
    <w:rsid w:val="0030263D"/>
    <w:rsid w:val="00305FCF"/>
    <w:rsid w:val="00340EF7"/>
    <w:rsid w:val="00342600"/>
    <w:rsid w:val="00344CCF"/>
    <w:rsid w:val="00346AB1"/>
    <w:rsid w:val="00352447"/>
    <w:rsid w:val="00361529"/>
    <w:rsid w:val="0038461D"/>
    <w:rsid w:val="0039702E"/>
    <w:rsid w:val="003A193A"/>
    <w:rsid w:val="003A4F41"/>
    <w:rsid w:val="003B268B"/>
    <w:rsid w:val="003B741D"/>
    <w:rsid w:val="003D129A"/>
    <w:rsid w:val="003E107B"/>
    <w:rsid w:val="003E687E"/>
    <w:rsid w:val="00401DC0"/>
    <w:rsid w:val="00411EF7"/>
    <w:rsid w:val="0041339F"/>
    <w:rsid w:val="00415BC8"/>
    <w:rsid w:val="00421CE6"/>
    <w:rsid w:val="00427BCB"/>
    <w:rsid w:val="0044286C"/>
    <w:rsid w:val="00446A43"/>
    <w:rsid w:val="0045413B"/>
    <w:rsid w:val="004762EC"/>
    <w:rsid w:val="00497520"/>
    <w:rsid w:val="004C6C02"/>
    <w:rsid w:val="004D7FB9"/>
    <w:rsid w:val="004E1D76"/>
    <w:rsid w:val="004E3914"/>
    <w:rsid w:val="004E4628"/>
    <w:rsid w:val="004E5979"/>
    <w:rsid w:val="004F6846"/>
    <w:rsid w:val="00501064"/>
    <w:rsid w:val="00510AB4"/>
    <w:rsid w:val="00527C33"/>
    <w:rsid w:val="00542B57"/>
    <w:rsid w:val="005445B3"/>
    <w:rsid w:val="00563309"/>
    <w:rsid w:val="00570B66"/>
    <w:rsid w:val="005957A4"/>
    <w:rsid w:val="00596535"/>
    <w:rsid w:val="005A4D0E"/>
    <w:rsid w:val="005B0D47"/>
    <w:rsid w:val="005B2DBD"/>
    <w:rsid w:val="005C6E9D"/>
    <w:rsid w:val="005D14BD"/>
    <w:rsid w:val="005E5F61"/>
    <w:rsid w:val="0061049F"/>
    <w:rsid w:val="00623042"/>
    <w:rsid w:val="0062632F"/>
    <w:rsid w:val="00634EB1"/>
    <w:rsid w:val="006603FA"/>
    <w:rsid w:val="00672058"/>
    <w:rsid w:val="0067670E"/>
    <w:rsid w:val="006777DC"/>
    <w:rsid w:val="00683443"/>
    <w:rsid w:val="006B404B"/>
    <w:rsid w:val="006B59A6"/>
    <w:rsid w:val="006C60BE"/>
    <w:rsid w:val="006E4356"/>
    <w:rsid w:val="006E611E"/>
    <w:rsid w:val="006E6497"/>
    <w:rsid w:val="006F58D7"/>
    <w:rsid w:val="00712B7D"/>
    <w:rsid w:val="00720515"/>
    <w:rsid w:val="00726ADA"/>
    <w:rsid w:val="00730126"/>
    <w:rsid w:val="007316D7"/>
    <w:rsid w:val="00743C6B"/>
    <w:rsid w:val="00747F26"/>
    <w:rsid w:val="007664F4"/>
    <w:rsid w:val="00777C7E"/>
    <w:rsid w:val="007A2DFC"/>
    <w:rsid w:val="007B66B5"/>
    <w:rsid w:val="007C037E"/>
    <w:rsid w:val="007C0EA6"/>
    <w:rsid w:val="007D1461"/>
    <w:rsid w:val="007F4BD5"/>
    <w:rsid w:val="00810EEF"/>
    <w:rsid w:val="0082324F"/>
    <w:rsid w:val="00825EE1"/>
    <w:rsid w:val="00860F68"/>
    <w:rsid w:val="00881269"/>
    <w:rsid w:val="008A1B0A"/>
    <w:rsid w:val="008B69A7"/>
    <w:rsid w:val="008C6A81"/>
    <w:rsid w:val="008C7EF4"/>
    <w:rsid w:val="008D1863"/>
    <w:rsid w:val="008E44D2"/>
    <w:rsid w:val="008F16EC"/>
    <w:rsid w:val="008F1D49"/>
    <w:rsid w:val="00912143"/>
    <w:rsid w:val="00914CE3"/>
    <w:rsid w:val="00915EA2"/>
    <w:rsid w:val="0092634C"/>
    <w:rsid w:val="00930600"/>
    <w:rsid w:val="00951CFB"/>
    <w:rsid w:val="00952E41"/>
    <w:rsid w:val="0095499B"/>
    <w:rsid w:val="0096371F"/>
    <w:rsid w:val="00963CFE"/>
    <w:rsid w:val="009819FA"/>
    <w:rsid w:val="00987C98"/>
    <w:rsid w:val="009A0840"/>
    <w:rsid w:val="009A0D28"/>
    <w:rsid w:val="009A1FDB"/>
    <w:rsid w:val="009C08DE"/>
    <w:rsid w:val="009C6238"/>
    <w:rsid w:val="009E2084"/>
    <w:rsid w:val="009E4E20"/>
    <w:rsid w:val="009F2111"/>
    <w:rsid w:val="009F7EA4"/>
    <w:rsid w:val="00A03092"/>
    <w:rsid w:val="00A04B0C"/>
    <w:rsid w:val="00A30E22"/>
    <w:rsid w:val="00A334B8"/>
    <w:rsid w:val="00A37958"/>
    <w:rsid w:val="00A449B8"/>
    <w:rsid w:val="00A51B97"/>
    <w:rsid w:val="00A5762E"/>
    <w:rsid w:val="00A6306B"/>
    <w:rsid w:val="00A71199"/>
    <w:rsid w:val="00A86F34"/>
    <w:rsid w:val="00A91FE4"/>
    <w:rsid w:val="00A93D64"/>
    <w:rsid w:val="00A96FA7"/>
    <w:rsid w:val="00AA0210"/>
    <w:rsid w:val="00AB2043"/>
    <w:rsid w:val="00AC0466"/>
    <w:rsid w:val="00AD0898"/>
    <w:rsid w:val="00AD238B"/>
    <w:rsid w:val="00AE6CD6"/>
    <w:rsid w:val="00AF0661"/>
    <w:rsid w:val="00AF63EA"/>
    <w:rsid w:val="00B210B8"/>
    <w:rsid w:val="00B214EB"/>
    <w:rsid w:val="00B3166B"/>
    <w:rsid w:val="00B42A7A"/>
    <w:rsid w:val="00B50884"/>
    <w:rsid w:val="00B52F71"/>
    <w:rsid w:val="00B749D7"/>
    <w:rsid w:val="00B82233"/>
    <w:rsid w:val="00B837D8"/>
    <w:rsid w:val="00B850B3"/>
    <w:rsid w:val="00B87CE6"/>
    <w:rsid w:val="00BB0E28"/>
    <w:rsid w:val="00BF1E6D"/>
    <w:rsid w:val="00C03945"/>
    <w:rsid w:val="00C14778"/>
    <w:rsid w:val="00C23883"/>
    <w:rsid w:val="00C5048F"/>
    <w:rsid w:val="00C61C69"/>
    <w:rsid w:val="00C646CC"/>
    <w:rsid w:val="00C6697A"/>
    <w:rsid w:val="00C779F1"/>
    <w:rsid w:val="00C82330"/>
    <w:rsid w:val="00CB17B0"/>
    <w:rsid w:val="00CB5AE2"/>
    <w:rsid w:val="00CC02C6"/>
    <w:rsid w:val="00CC1A06"/>
    <w:rsid w:val="00CF4A09"/>
    <w:rsid w:val="00D45DB3"/>
    <w:rsid w:val="00D6490A"/>
    <w:rsid w:val="00D7690E"/>
    <w:rsid w:val="00D91CCB"/>
    <w:rsid w:val="00D96F89"/>
    <w:rsid w:val="00DD3949"/>
    <w:rsid w:val="00DD46E5"/>
    <w:rsid w:val="00DD4782"/>
    <w:rsid w:val="00DF555C"/>
    <w:rsid w:val="00E00C40"/>
    <w:rsid w:val="00E062CA"/>
    <w:rsid w:val="00E107F6"/>
    <w:rsid w:val="00E15094"/>
    <w:rsid w:val="00E44B3A"/>
    <w:rsid w:val="00E82E19"/>
    <w:rsid w:val="00E858D6"/>
    <w:rsid w:val="00EA60FF"/>
    <w:rsid w:val="00EC0A35"/>
    <w:rsid w:val="00EC62B6"/>
    <w:rsid w:val="00ED0ED1"/>
    <w:rsid w:val="00EE1156"/>
    <w:rsid w:val="00EE5213"/>
    <w:rsid w:val="00F0286D"/>
    <w:rsid w:val="00F11A13"/>
    <w:rsid w:val="00F16AAB"/>
    <w:rsid w:val="00F2791F"/>
    <w:rsid w:val="00F34243"/>
    <w:rsid w:val="00F356EC"/>
    <w:rsid w:val="00F371AF"/>
    <w:rsid w:val="00F37DEF"/>
    <w:rsid w:val="00F4222C"/>
    <w:rsid w:val="00F47B56"/>
    <w:rsid w:val="00F56572"/>
    <w:rsid w:val="00F605FB"/>
    <w:rsid w:val="00F8459E"/>
    <w:rsid w:val="00F95CB0"/>
    <w:rsid w:val="00FA400E"/>
    <w:rsid w:val="00FA4234"/>
    <w:rsid w:val="00FB18B7"/>
    <w:rsid w:val="00FB2316"/>
    <w:rsid w:val="00FE089F"/>
    <w:rsid w:val="00FE36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04563,#85a5cc,#4c7bb4,#395c87,#d0aa72,#dbbe94,#342f47,#740003"/>
    </o:shapedefaults>
    <o:shapelayout v:ext="edit">
      <o:idmap v:ext="edit" data="2"/>
    </o:shapelayout>
  </w:shapeDefaults>
  <w:decimalSymbol w:val=","/>
  <w:listSeparator w:val=";"/>
  <w14:docId w14:val="0147008D"/>
  <w15:docId w15:val="{3475F90F-15BB-4DDD-9685-AEE89C4B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143"/>
    <w:rPr>
      <w:sz w:val="24"/>
      <w:szCs w:val="24"/>
    </w:rPr>
  </w:style>
  <w:style w:type="paragraph" w:styleId="Ttulo2">
    <w:name w:val="heading 2"/>
    <w:basedOn w:val="Normal"/>
    <w:next w:val="Normal"/>
    <w:link w:val="Ttulo2Car"/>
    <w:semiHidden/>
    <w:unhideWhenUsed/>
    <w:qFormat/>
    <w:rsid w:val="0027485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Izquierda">
    <w:name w:val="Estilo Izquierda"/>
    <w:basedOn w:val="Normal"/>
    <w:rsid w:val="00BB0E28"/>
    <w:pPr>
      <w:spacing w:before="120" w:after="360" w:line="360" w:lineRule="auto"/>
      <w:ind w:left="-532"/>
    </w:pPr>
    <w:rPr>
      <w:szCs w:val="20"/>
    </w:rPr>
  </w:style>
  <w:style w:type="paragraph" w:styleId="Piedepgina">
    <w:name w:val="footer"/>
    <w:basedOn w:val="Normal"/>
    <w:link w:val="PiedepginaCar"/>
    <w:rsid w:val="00AB2043"/>
    <w:pPr>
      <w:tabs>
        <w:tab w:val="center" w:pos="4252"/>
        <w:tab w:val="right" w:pos="8504"/>
      </w:tabs>
    </w:pPr>
  </w:style>
  <w:style w:type="table" w:styleId="Tablaconcuadrcula">
    <w:name w:val="Table Grid"/>
    <w:basedOn w:val="Tablanormal"/>
    <w:uiPriority w:val="39"/>
    <w:rsid w:val="00CB5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930600"/>
  </w:style>
  <w:style w:type="character" w:styleId="Textoennegrita">
    <w:name w:val="Strong"/>
    <w:qFormat/>
    <w:rsid w:val="002E56CE"/>
    <w:rPr>
      <w:b/>
      <w:bCs/>
    </w:rPr>
  </w:style>
  <w:style w:type="character" w:styleId="Textodelmarcadordeposicin">
    <w:name w:val="Placeholder Text"/>
    <w:basedOn w:val="Fuentedeprrafopredeter"/>
    <w:uiPriority w:val="99"/>
    <w:semiHidden/>
    <w:rsid w:val="007C0EA6"/>
    <w:rPr>
      <w:color w:val="808080"/>
    </w:rPr>
  </w:style>
  <w:style w:type="paragraph" w:customStyle="1" w:styleId="EstiloIzquierdadesarrollo">
    <w:name w:val="Estilo Izquierda: desarrollo"/>
    <w:basedOn w:val="Normal"/>
    <w:rsid w:val="00BB0E28"/>
    <w:pPr>
      <w:spacing w:after="240" w:line="360" w:lineRule="auto"/>
      <w:ind w:left="-518" w:firstLine="56"/>
      <w:jc w:val="both"/>
    </w:pPr>
    <w:rPr>
      <w:szCs w:val="20"/>
    </w:rPr>
  </w:style>
  <w:style w:type="paragraph" w:customStyle="1" w:styleId="Textocuadros">
    <w:name w:val="Texto cuadros"/>
    <w:basedOn w:val="Normal"/>
    <w:rsid w:val="00A37958"/>
    <w:pPr>
      <w:spacing w:before="240" w:after="120" w:line="360" w:lineRule="auto"/>
      <w:ind w:left="181" w:right="181"/>
      <w:jc w:val="both"/>
    </w:pPr>
    <w:rPr>
      <w:rFonts w:ascii="Roboto Slab" w:hAnsi="Roboto Slab"/>
      <w:color w:val="404040" w:themeColor="text1" w:themeTint="BF"/>
      <w:sz w:val="20"/>
      <w:szCs w:val="20"/>
    </w:rPr>
  </w:style>
  <w:style w:type="paragraph" w:customStyle="1" w:styleId="EstiloTexto1Izquierda-025cmDerecha05cmDespus12">
    <w:name w:val="Estilo Texto 1 Izquierda:  -025 cm Derecha:  05 cm Después:  12..."/>
    <w:basedOn w:val="Normal"/>
    <w:rsid w:val="004F6846"/>
    <w:pPr>
      <w:spacing w:after="240" w:line="360" w:lineRule="auto"/>
      <w:ind w:left="-142" w:right="282"/>
    </w:pPr>
    <w:rPr>
      <w:rFonts w:ascii="Roboto" w:hAnsi="Roboto"/>
      <w:color w:val="404040" w:themeColor="text1" w:themeTint="BF"/>
      <w:sz w:val="22"/>
      <w:szCs w:val="20"/>
    </w:rPr>
  </w:style>
  <w:style w:type="paragraph" w:customStyle="1" w:styleId="EstiloTexto1Izquierda-025cmDerecha05cmDespus121">
    <w:name w:val="Estilo Texto 1 Izquierda:  -025 cm Derecha:  05 cm Después:  12...1"/>
    <w:basedOn w:val="Normal"/>
    <w:rsid w:val="005B0D47"/>
    <w:pPr>
      <w:spacing w:after="240" w:line="360" w:lineRule="auto"/>
      <w:ind w:left="-142" w:right="282"/>
    </w:pPr>
    <w:rPr>
      <w:rFonts w:ascii="Roboto" w:hAnsi="Roboto"/>
      <w:color w:val="404040" w:themeColor="text1" w:themeTint="BF"/>
      <w:sz w:val="22"/>
      <w:szCs w:val="20"/>
    </w:rPr>
  </w:style>
  <w:style w:type="character" w:customStyle="1" w:styleId="Estilo1">
    <w:name w:val="Estilo1"/>
    <w:basedOn w:val="Fuentedeprrafopredeter"/>
    <w:uiPriority w:val="1"/>
    <w:rsid w:val="009E4E20"/>
    <w:rPr>
      <w:rFonts w:ascii="Roboto" w:hAnsi="Roboto"/>
      <w:color w:val="404040" w:themeColor="text1" w:themeTint="BF"/>
      <w:sz w:val="20"/>
    </w:rPr>
  </w:style>
  <w:style w:type="paragraph" w:customStyle="1" w:styleId="Estiloobjetivogeneralydesarrollodelaactividad">
    <w:name w:val="Estilo objetivo general y desarrollo de la actividad"/>
    <w:basedOn w:val="Normal"/>
    <w:rsid w:val="00912143"/>
    <w:pPr>
      <w:spacing w:before="240" w:after="120" w:line="360" w:lineRule="auto"/>
      <w:ind w:left="174" w:right="282"/>
    </w:pPr>
    <w:rPr>
      <w:rFonts w:ascii="Roboto" w:hAnsi="Roboto"/>
      <w:b/>
      <w:bCs/>
      <w:color w:val="4E5D72"/>
      <w:szCs w:val="20"/>
    </w:rPr>
  </w:style>
  <w:style w:type="paragraph" w:customStyle="1" w:styleId="EstiloTtuloActividadPrctica">
    <w:name w:val="Estilo Título Actividad Práctica"/>
    <w:basedOn w:val="Ttulo2"/>
    <w:rsid w:val="00912143"/>
    <w:pPr>
      <w:spacing w:after="60" w:line="360" w:lineRule="auto"/>
      <w:ind w:left="-448"/>
    </w:pPr>
    <w:rPr>
      <w:rFonts w:ascii="Roboto" w:hAnsi="Roboto"/>
      <w:b/>
      <w:bCs/>
      <w:color w:val="4E5D72"/>
      <w:sz w:val="28"/>
      <w:szCs w:val="20"/>
    </w:rPr>
  </w:style>
  <w:style w:type="character" w:customStyle="1" w:styleId="Ttulo2Car">
    <w:name w:val="Título 2 Car"/>
    <w:basedOn w:val="Fuentedeprrafopredeter"/>
    <w:link w:val="Ttulo2"/>
    <w:semiHidden/>
    <w:rsid w:val="00274853"/>
    <w:rPr>
      <w:rFonts w:asciiTheme="majorHAnsi" w:eastAsiaTheme="majorEastAsia" w:hAnsiTheme="majorHAnsi" w:cstheme="majorBidi"/>
      <w:color w:val="365F91" w:themeColor="accent1" w:themeShade="BF"/>
      <w:sz w:val="26"/>
      <w:szCs w:val="26"/>
    </w:rPr>
  </w:style>
  <w:style w:type="paragraph" w:customStyle="1" w:styleId="Estilonormalcuadroobjetivogeneraldesarrollodelaactividad">
    <w:name w:val="Estilo normal cuadro objetivo general/desarrollo de la actividad"/>
    <w:basedOn w:val="Normal"/>
    <w:rsid w:val="00912143"/>
    <w:pPr>
      <w:spacing w:after="240" w:line="360" w:lineRule="auto"/>
      <w:ind w:left="449" w:right="282"/>
    </w:pPr>
    <w:rPr>
      <w:rFonts w:ascii="Roboto" w:hAnsi="Roboto"/>
      <w:color w:val="404040"/>
      <w:sz w:val="22"/>
      <w:szCs w:val="20"/>
    </w:rPr>
  </w:style>
  <w:style w:type="paragraph" w:customStyle="1" w:styleId="Estiloenunciado">
    <w:name w:val="Estilo enunciado"/>
    <w:basedOn w:val="Normal"/>
    <w:rsid w:val="00BB0E28"/>
    <w:pPr>
      <w:spacing w:after="240" w:line="360" w:lineRule="auto"/>
      <w:ind w:left="-142" w:right="282"/>
      <w:jc w:val="both"/>
    </w:pPr>
    <w:rPr>
      <w:rFonts w:ascii="Roboto" w:hAnsi="Roboto"/>
      <w:b/>
      <w:bCs/>
      <w:color w:val="404040" w:themeColor="text1" w:themeTint="BF"/>
      <w:sz w:val="22"/>
      <w:szCs w:val="20"/>
    </w:rPr>
  </w:style>
  <w:style w:type="character" w:customStyle="1" w:styleId="EstiloTextodelmarcadordeposicinTexto1">
    <w:name w:val="Estilo Texto del marcador de posición + Texto 1"/>
    <w:basedOn w:val="Textodelmarcadordeposicin"/>
    <w:rsid w:val="005B0D47"/>
    <w:rPr>
      <w:rFonts w:ascii="Roboto" w:hAnsi="Roboto"/>
      <w:color w:val="404040" w:themeColor="text1" w:themeTint="BF"/>
      <w:sz w:val="22"/>
    </w:rPr>
  </w:style>
  <w:style w:type="paragraph" w:styleId="Encabezado">
    <w:name w:val="header"/>
    <w:basedOn w:val="Normal"/>
    <w:link w:val="EncabezadoCar"/>
    <w:unhideWhenUsed/>
    <w:rsid w:val="009F7EA4"/>
    <w:pPr>
      <w:tabs>
        <w:tab w:val="center" w:pos="4252"/>
        <w:tab w:val="right" w:pos="8504"/>
      </w:tabs>
    </w:pPr>
  </w:style>
  <w:style w:type="character" w:customStyle="1" w:styleId="EncabezadoCar">
    <w:name w:val="Encabezado Car"/>
    <w:basedOn w:val="Fuentedeprrafopredeter"/>
    <w:link w:val="Encabezado"/>
    <w:rsid w:val="009F7EA4"/>
    <w:rPr>
      <w:sz w:val="24"/>
      <w:szCs w:val="24"/>
    </w:rPr>
  </w:style>
  <w:style w:type="character" w:customStyle="1" w:styleId="PiedepginaCar">
    <w:name w:val="Pie de página Car"/>
    <w:basedOn w:val="Fuentedeprrafopredeter"/>
    <w:link w:val="Piedepgina"/>
    <w:rsid w:val="009F7EA4"/>
    <w:rPr>
      <w:sz w:val="24"/>
      <w:szCs w:val="24"/>
    </w:rPr>
  </w:style>
  <w:style w:type="character" w:styleId="Hipervnculo">
    <w:name w:val="Hyperlink"/>
    <w:basedOn w:val="Fuentedeprrafopredeter"/>
    <w:unhideWhenUsed/>
    <w:rsid w:val="00171DB7"/>
    <w:rPr>
      <w:color w:val="0000FF" w:themeColor="hyperlink"/>
      <w:u w:val="single"/>
    </w:rPr>
  </w:style>
  <w:style w:type="character" w:styleId="Mencinsinresolver">
    <w:name w:val="Unresolved Mention"/>
    <w:basedOn w:val="Fuentedeprrafopredeter"/>
    <w:uiPriority w:val="99"/>
    <w:semiHidden/>
    <w:unhideWhenUsed/>
    <w:rsid w:val="00171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9616">
      <w:bodyDiv w:val="1"/>
      <w:marLeft w:val="0"/>
      <w:marRight w:val="0"/>
      <w:marTop w:val="0"/>
      <w:marBottom w:val="0"/>
      <w:divBdr>
        <w:top w:val="none" w:sz="0" w:space="0" w:color="auto"/>
        <w:left w:val="none" w:sz="0" w:space="0" w:color="auto"/>
        <w:bottom w:val="none" w:sz="0" w:space="0" w:color="auto"/>
        <w:right w:val="none" w:sz="0" w:space="0" w:color="auto"/>
      </w:divBdr>
      <w:divsChild>
        <w:div w:id="1883402888">
          <w:marLeft w:val="0"/>
          <w:marRight w:val="0"/>
          <w:marTop w:val="0"/>
          <w:marBottom w:val="0"/>
          <w:divBdr>
            <w:top w:val="none" w:sz="0" w:space="0" w:color="auto"/>
            <w:left w:val="none" w:sz="0" w:space="0" w:color="auto"/>
            <w:bottom w:val="none" w:sz="0" w:space="0" w:color="auto"/>
            <w:right w:val="none" w:sz="0" w:space="0" w:color="auto"/>
          </w:divBdr>
        </w:div>
        <w:div w:id="397214062">
          <w:marLeft w:val="0"/>
          <w:marRight w:val="0"/>
          <w:marTop w:val="0"/>
          <w:marBottom w:val="0"/>
          <w:divBdr>
            <w:top w:val="none" w:sz="0" w:space="0" w:color="auto"/>
            <w:left w:val="none" w:sz="0" w:space="0" w:color="auto"/>
            <w:bottom w:val="none" w:sz="0" w:space="0" w:color="auto"/>
            <w:right w:val="none" w:sz="0" w:space="0" w:color="auto"/>
          </w:divBdr>
        </w:div>
        <w:div w:id="1946184087">
          <w:marLeft w:val="0"/>
          <w:marRight w:val="0"/>
          <w:marTop w:val="0"/>
          <w:marBottom w:val="0"/>
          <w:divBdr>
            <w:top w:val="none" w:sz="0" w:space="0" w:color="auto"/>
            <w:left w:val="none" w:sz="0" w:space="0" w:color="auto"/>
            <w:bottom w:val="none" w:sz="0" w:space="0" w:color="auto"/>
            <w:right w:val="none" w:sz="0" w:space="0" w:color="auto"/>
          </w:divBdr>
        </w:div>
        <w:div w:id="1546602514">
          <w:marLeft w:val="0"/>
          <w:marRight w:val="0"/>
          <w:marTop w:val="0"/>
          <w:marBottom w:val="0"/>
          <w:divBdr>
            <w:top w:val="none" w:sz="0" w:space="0" w:color="auto"/>
            <w:left w:val="none" w:sz="0" w:space="0" w:color="auto"/>
            <w:bottom w:val="none" w:sz="0" w:space="0" w:color="auto"/>
            <w:right w:val="none" w:sz="0" w:space="0" w:color="auto"/>
          </w:divBdr>
        </w:div>
      </w:divsChild>
    </w:div>
    <w:div w:id="162819509">
      <w:bodyDiv w:val="1"/>
      <w:marLeft w:val="0"/>
      <w:marRight w:val="0"/>
      <w:marTop w:val="0"/>
      <w:marBottom w:val="0"/>
      <w:divBdr>
        <w:top w:val="none" w:sz="0" w:space="0" w:color="auto"/>
        <w:left w:val="none" w:sz="0" w:space="0" w:color="auto"/>
        <w:bottom w:val="none" w:sz="0" w:space="0" w:color="auto"/>
        <w:right w:val="none" w:sz="0" w:space="0" w:color="auto"/>
      </w:divBdr>
      <w:divsChild>
        <w:div w:id="668630827">
          <w:marLeft w:val="0"/>
          <w:marRight w:val="0"/>
          <w:marTop w:val="0"/>
          <w:marBottom w:val="0"/>
          <w:divBdr>
            <w:top w:val="none" w:sz="0" w:space="0" w:color="auto"/>
            <w:left w:val="none" w:sz="0" w:space="0" w:color="auto"/>
            <w:bottom w:val="none" w:sz="0" w:space="0" w:color="auto"/>
            <w:right w:val="none" w:sz="0" w:space="0" w:color="auto"/>
          </w:divBdr>
        </w:div>
        <w:div w:id="955333404">
          <w:marLeft w:val="0"/>
          <w:marRight w:val="0"/>
          <w:marTop w:val="0"/>
          <w:marBottom w:val="0"/>
          <w:divBdr>
            <w:top w:val="none" w:sz="0" w:space="0" w:color="auto"/>
            <w:left w:val="none" w:sz="0" w:space="0" w:color="auto"/>
            <w:bottom w:val="none" w:sz="0" w:space="0" w:color="auto"/>
            <w:right w:val="none" w:sz="0" w:space="0" w:color="auto"/>
          </w:divBdr>
        </w:div>
        <w:div w:id="1018193432">
          <w:marLeft w:val="0"/>
          <w:marRight w:val="0"/>
          <w:marTop w:val="0"/>
          <w:marBottom w:val="0"/>
          <w:divBdr>
            <w:top w:val="none" w:sz="0" w:space="0" w:color="auto"/>
            <w:left w:val="none" w:sz="0" w:space="0" w:color="auto"/>
            <w:bottom w:val="none" w:sz="0" w:space="0" w:color="auto"/>
            <w:right w:val="none" w:sz="0" w:space="0" w:color="auto"/>
          </w:divBdr>
        </w:div>
        <w:div w:id="1067994103">
          <w:marLeft w:val="0"/>
          <w:marRight w:val="0"/>
          <w:marTop w:val="0"/>
          <w:marBottom w:val="0"/>
          <w:divBdr>
            <w:top w:val="none" w:sz="0" w:space="0" w:color="auto"/>
            <w:left w:val="none" w:sz="0" w:space="0" w:color="auto"/>
            <w:bottom w:val="none" w:sz="0" w:space="0" w:color="auto"/>
            <w:right w:val="none" w:sz="0" w:space="0" w:color="auto"/>
          </w:divBdr>
        </w:div>
        <w:div w:id="1426539808">
          <w:marLeft w:val="0"/>
          <w:marRight w:val="0"/>
          <w:marTop w:val="0"/>
          <w:marBottom w:val="0"/>
          <w:divBdr>
            <w:top w:val="none" w:sz="0" w:space="0" w:color="auto"/>
            <w:left w:val="none" w:sz="0" w:space="0" w:color="auto"/>
            <w:bottom w:val="none" w:sz="0" w:space="0" w:color="auto"/>
            <w:right w:val="none" w:sz="0" w:space="0" w:color="auto"/>
          </w:divBdr>
        </w:div>
      </w:divsChild>
    </w:div>
    <w:div w:id="252321119">
      <w:bodyDiv w:val="1"/>
      <w:marLeft w:val="0"/>
      <w:marRight w:val="0"/>
      <w:marTop w:val="0"/>
      <w:marBottom w:val="0"/>
      <w:divBdr>
        <w:top w:val="none" w:sz="0" w:space="0" w:color="auto"/>
        <w:left w:val="none" w:sz="0" w:space="0" w:color="auto"/>
        <w:bottom w:val="none" w:sz="0" w:space="0" w:color="auto"/>
        <w:right w:val="none" w:sz="0" w:space="0" w:color="auto"/>
      </w:divBdr>
    </w:div>
    <w:div w:id="435636884">
      <w:bodyDiv w:val="1"/>
      <w:marLeft w:val="0"/>
      <w:marRight w:val="0"/>
      <w:marTop w:val="0"/>
      <w:marBottom w:val="0"/>
      <w:divBdr>
        <w:top w:val="none" w:sz="0" w:space="0" w:color="auto"/>
        <w:left w:val="none" w:sz="0" w:space="0" w:color="auto"/>
        <w:bottom w:val="none" w:sz="0" w:space="0" w:color="auto"/>
        <w:right w:val="none" w:sz="0" w:space="0" w:color="auto"/>
      </w:divBdr>
      <w:divsChild>
        <w:div w:id="1831171577">
          <w:marLeft w:val="0"/>
          <w:marRight w:val="0"/>
          <w:marTop w:val="0"/>
          <w:marBottom w:val="0"/>
          <w:divBdr>
            <w:top w:val="none" w:sz="0" w:space="0" w:color="auto"/>
            <w:left w:val="none" w:sz="0" w:space="0" w:color="auto"/>
            <w:bottom w:val="none" w:sz="0" w:space="0" w:color="auto"/>
            <w:right w:val="none" w:sz="0" w:space="0" w:color="auto"/>
          </w:divBdr>
        </w:div>
        <w:div w:id="760225745">
          <w:marLeft w:val="0"/>
          <w:marRight w:val="0"/>
          <w:marTop w:val="0"/>
          <w:marBottom w:val="0"/>
          <w:divBdr>
            <w:top w:val="none" w:sz="0" w:space="0" w:color="auto"/>
            <w:left w:val="none" w:sz="0" w:space="0" w:color="auto"/>
            <w:bottom w:val="none" w:sz="0" w:space="0" w:color="auto"/>
            <w:right w:val="none" w:sz="0" w:space="0" w:color="auto"/>
          </w:divBdr>
        </w:div>
        <w:div w:id="507792143">
          <w:marLeft w:val="0"/>
          <w:marRight w:val="0"/>
          <w:marTop w:val="0"/>
          <w:marBottom w:val="0"/>
          <w:divBdr>
            <w:top w:val="none" w:sz="0" w:space="0" w:color="auto"/>
            <w:left w:val="none" w:sz="0" w:space="0" w:color="auto"/>
            <w:bottom w:val="none" w:sz="0" w:space="0" w:color="auto"/>
            <w:right w:val="none" w:sz="0" w:space="0" w:color="auto"/>
          </w:divBdr>
        </w:div>
      </w:divsChild>
    </w:div>
    <w:div w:id="544486023">
      <w:bodyDiv w:val="1"/>
      <w:marLeft w:val="0"/>
      <w:marRight w:val="0"/>
      <w:marTop w:val="0"/>
      <w:marBottom w:val="0"/>
      <w:divBdr>
        <w:top w:val="none" w:sz="0" w:space="0" w:color="auto"/>
        <w:left w:val="none" w:sz="0" w:space="0" w:color="auto"/>
        <w:bottom w:val="none" w:sz="0" w:space="0" w:color="auto"/>
        <w:right w:val="none" w:sz="0" w:space="0" w:color="auto"/>
      </w:divBdr>
      <w:divsChild>
        <w:div w:id="603806173">
          <w:marLeft w:val="0"/>
          <w:marRight w:val="0"/>
          <w:marTop w:val="0"/>
          <w:marBottom w:val="0"/>
          <w:divBdr>
            <w:top w:val="none" w:sz="0" w:space="0" w:color="auto"/>
            <w:left w:val="none" w:sz="0" w:space="0" w:color="auto"/>
            <w:bottom w:val="none" w:sz="0" w:space="0" w:color="auto"/>
            <w:right w:val="none" w:sz="0" w:space="0" w:color="auto"/>
          </w:divBdr>
        </w:div>
        <w:div w:id="1922637277">
          <w:marLeft w:val="0"/>
          <w:marRight w:val="0"/>
          <w:marTop w:val="0"/>
          <w:marBottom w:val="0"/>
          <w:divBdr>
            <w:top w:val="none" w:sz="0" w:space="0" w:color="auto"/>
            <w:left w:val="none" w:sz="0" w:space="0" w:color="auto"/>
            <w:bottom w:val="none" w:sz="0" w:space="0" w:color="auto"/>
            <w:right w:val="none" w:sz="0" w:space="0" w:color="auto"/>
          </w:divBdr>
        </w:div>
        <w:div w:id="656572379">
          <w:marLeft w:val="0"/>
          <w:marRight w:val="0"/>
          <w:marTop w:val="0"/>
          <w:marBottom w:val="0"/>
          <w:divBdr>
            <w:top w:val="none" w:sz="0" w:space="0" w:color="auto"/>
            <w:left w:val="none" w:sz="0" w:space="0" w:color="auto"/>
            <w:bottom w:val="none" w:sz="0" w:space="0" w:color="auto"/>
            <w:right w:val="none" w:sz="0" w:space="0" w:color="auto"/>
          </w:divBdr>
        </w:div>
      </w:divsChild>
    </w:div>
    <w:div w:id="678626440">
      <w:bodyDiv w:val="1"/>
      <w:marLeft w:val="0"/>
      <w:marRight w:val="0"/>
      <w:marTop w:val="0"/>
      <w:marBottom w:val="0"/>
      <w:divBdr>
        <w:top w:val="none" w:sz="0" w:space="0" w:color="auto"/>
        <w:left w:val="none" w:sz="0" w:space="0" w:color="auto"/>
        <w:bottom w:val="none" w:sz="0" w:space="0" w:color="auto"/>
        <w:right w:val="none" w:sz="0" w:space="0" w:color="auto"/>
      </w:divBdr>
      <w:divsChild>
        <w:div w:id="1467157661">
          <w:marLeft w:val="0"/>
          <w:marRight w:val="0"/>
          <w:marTop w:val="0"/>
          <w:marBottom w:val="0"/>
          <w:divBdr>
            <w:top w:val="none" w:sz="0" w:space="0" w:color="auto"/>
            <w:left w:val="none" w:sz="0" w:space="0" w:color="auto"/>
            <w:bottom w:val="none" w:sz="0" w:space="0" w:color="auto"/>
            <w:right w:val="none" w:sz="0" w:space="0" w:color="auto"/>
          </w:divBdr>
        </w:div>
        <w:div w:id="1222599768">
          <w:marLeft w:val="0"/>
          <w:marRight w:val="0"/>
          <w:marTop w:val="0"/>
          <w:marBottom w:val="0"/>
          <w:divBdr>
            <w:top w:val="none" w:sz="0" w:space="0" w:color="auto"/>
            <w:left w:val="none" w:sz="0" w:space="0" w:color="auto"/>
            <w:bottom w:val="none" w:sz="0" w:space="0" w:color="auto"/>
            <w:right w:val="none" w:sz="0" w:space="0" w:color="auto"/>
          </w:divBdr>
        </w:div>
        <w:div w:id="389118544">
          <w:marLeft w:val="0"/>
          <w:marRight w:val="0"/>
          <w:marTop w:val="0"/>
          <w:marBottom w:val="0"/>
          <w:divBdr>
            <w:top w:val="none" w:sz="0" w:space="0" w:color="auto"/>
            <w:left w:val="none" w:sz="0" w:space="0" w:color="auto"/>
            <w:bottom w:val="none" w:sz="0" w:space="0" w:color="auto"/>
            <w:right w:val="none" w:sz="0" w:space="0" w:color="auto"/>
          </w:divBdr>
        </w:div>
        <w:div w:id="1945723661">
          <w:marLeft w:val="0"/>
          <w:marRight w:val="0"/>
          <w:marTop w:val="0"/>
          <w:marBottom w:val="0"/>
          <w:divBdr>
            <w:top w:val="none" w:sz="0" w:space="0" w:color="auto"/>
            <w:left w:val="none" w:sz="0" w:space="0" w:color="auto"/>
            <w:bottom w:val="none" w:sz="0" w:space="0" w:color="auto"/>
            <w:right w:val="none" w:sz="0" w:space="0" w:color="auto"/>
          </w:divBdr>
        </w:div>
        <w:div w:id="412746960">
          <w:marLeft w:val="0"/>
          <w:marRight w:val="0"/>
          <w:marTop w:val="0"/>
          <w:marBottom w:val="0"/>
          <w:divBdr>
            <w:top w:val="none" w:sz="0" w:space="0" w:color="auto"/>
            <w:left w:val="none" w:sz="0" w:space="0" w:color="auto"/>
            <w:bottom w:val="none" w:sz="0" w:space="0" w:color="auto"/>
            <w:right w:val="none" w:sz="0" w:space="0" w:color="auto"/>
          </w:divBdr>
        </w:div>
        <w:div w:id="738287333">
          <w:marLeft w:val="0"/>
          <w:marRight w:val="0"/>
          <w:marTop w:val="0"/>
          <w:marBottom w:val="0"/>
          <w:divBdr>
            <w:top w:val="none" w:sz="0" w:space="0" w:color="auto"/>
            <w:left w:val="none" w:sz="0" w:space="0" w:color="auto"/>
            <w:bottom w:val="none" w:sz="0" w:space="0" w:color="auto"/>
            <w:right w:val="none" w:sz="0" w:space="0" w:color="auto"/>
          </w:divBdr>
        </w:div>
      </w:divsChild>
    </w:div>
    <w:div w:id="772675920">
      <w:bodyDiv w:val="1"/>
      <w:marLeft w:val="0"/>
      <w:marRight w:val="0"/>
      <w:marTop w:val="0"/>
      <w:marBottom w:val="0"/>
      <w:divBdr>
        <w:top w:val="none" w:sz="0" w:space="0" w:color="auto"/>
        <w:left w:val="none" w:sz="0" w:space="0" w:color="auto"/>
        <w:bottom w:val="none" w:sz="0" w:space="0" w:color="auto"/>
        <w:right w:val="none" w:sz="0" w:space="0" w:color="auto"/>
      </w:divBdr>
      <w:divsChild>
        <w:div w:id="1776436685">
          <w:marLeft w:val="0"/>
          <w:marRight w:val="0"/>
          <w:marTop w:val="0"/>
          <w:marBottom w:val="0"/>
          <w:divBdr>
            <w:top w:val="none" w:sz="0" w:space="0" w:color="auto"/>
            <w:left w:val="none" w:sz="0" w:space="0" w:color="auto"/>
            <w:bottom w:val="none" w:sz="0" w:space="0" w:color="auto"/>
            <w:right w:val="none" w:sz="0" w:space="0" w:color="auto"/>
          </w:divBdr>
        </w:div>
        <w:div w:id="107160372">
          <w:marLeft w:val="0"/>
          <w:marRight w:val="0"/>
          <w:marTop w:val="0"/>
          <w:marBottom w:val="0"/>
          <w:divBdr>
            <w:top w:val="none" w:sz="0" w:space="0" w:color="auto"/>
            <w:left w:val="none" w:sz="0" w:space="0" w:color="auto"/>
            <w:bottom w:val="none" w:sz="0" w:space="0" w:color="auto"/>
            <w:right w:val="none" w:sz="0" w:space="0" w:color="auto"/>
          </w:divBdr>
        </w:div>
        <w:div w:id="384567718">
          <w:marLeft w:val="0"/>
          <w:marRight w:val="0"/>
          <w:marTop w:val="0"/>
          <w:marBottom w:val="0"/>
          <w:divBdr>
            <w:top w:val="none" w:sz="0" w:space="0" w:color="auto"/>
            <w:left w:val="none" w:sz="0" w:space="0" w:color="auto"/>
            <w:bottom w:val="none" w:sz="0" w:space="0" w:color="auto"/>
            <w:right w:val="none" w:sz="0" w:space="0" w:color="auto"/>
          </w:divBdr>
        </w:div>
      </w:divsChild>
    </w:div>
    <w:div w:id="851338476">
      <w:bodyDiv w:val="1"/>
      <w:marLeft w:val="0"/>
      <w:marRight w:val="0"/>
      <w:marTop w:val="0"/>
      <w:marBottom w:val="0"/>
      <w:divBdr>
        <w:top w:val="none" w:sz="0" w:space="0" w:color="auto"/>
        <w:left w:val="none" w:sz="0" w:space="0" w:color="auto"/>
        <w:bottom w:val="none" w:sz="0" w:space="0" w:color="auto"/>
        <w:right w:val="none" w:sz="0" w:space="0" w:color="auto"/>
      </w:divBdr>
      <w:divsChild>
        <w:div w:id="1684437191">
          <w:marLeft w:val="0"/>
          <w:marRight w:val="0"/>
          <w:marTop w:val="0"/>
          <w:marBottom w:val="0"/>
          <w:divBdr>
            <w:top w:val="none" w:sz="0" w:space="0" w:color="auto"/>
            <w:left w:val="none" w:sz="0" w:space="0" w:color="auto"/>
            <w:bottom w:val="none" w:sz="0" w:space="0" w:color="auto"/>
            <w:right w:val="none" w:sz="0" w:space="0" w:color="auto"/>
          </w:divBdr>
          <w:divsChild>
            <w:div w:id="591546719">
              <w:marLeft w:val="0"/>
              <w:marRight w:val="0"/>
              <w:marTop w:val="0"/>
              <w:marBottom w:val="0"/>
              <w:divBdr>
                <w:top w:val="none" w:sz="0" w:space="0" w:color="auto"/>
                <w:left w:val="none" w:sz="0" w:space="0" w:color="auto"/>
                <w:bottom w:val="none" w:sz="0" w:space="0" w:color="auto"/>
                <w:right w:val="none" w:sz="0" w:space="0" w:color="auto"/>
              </w:divBdr>
            </w:div>
            <w:div w:id="713966479">
              <w:marLeft w:val="0"/>
              <w:marRight w:val="0"/>
              <w:marTop w:val="0"/>
              <w:marBottom w:val="0"/>
              <w:divBdr>
                <w:top w:val="none" w:sz="0" w:space="0" w:color="auto"/>
                <w:left w:val="none" w:sz="0" w:space="0" w:color="auto"/>
                <w:bottom w:val="none" w:sz="0" w:space="0" w:color="auto"/>
                <w:right w:val="none" w:sz="0" w:space="0" w:color="auto"/>
              </w:divBdr>
            </w:div>
          </w:divsChild>
        </w:div>
        <w:div w:id="158815705">
          <w:marLeft w:val="0"/>
          <w:marRight w:val="0"/>
          <w:marTop w:val="0"/>
          <w:marBottom w:val="0"/>
          <w:divBdr>
            <w:top w:val="none" w:sz="0" w:space="0" w:color="auto"/>
            <w:left w:val="none" w:sz="0" w:space="0" w:color="auto"/>
            <w:bottom w:val="none" w:sz="0" w:space="0" w:color="auto"/>
            <w:right w:val="none" w:sz="0" w:space="0" w:color="auto"/>
          </w:divBdr>
        </w:div>
        <w:div w:id="2064524888">
          <w:marLeft w:val="0"/>
          <w:marRight w:val="0"/>
          <w:marTop w:val="0"/>
          <w:marBottom w:val="0"/>
          <w:divBdr>
            <w:top w:val="none" w:sz="0" w:space="0" w:color="auto"/>
            <w:left w:val="none" w:sz="0" w:space="0" w:color="auto"/>
            <w:bottom w:val="none" w:sz="0" w:space="0" w:color="auto"/>
            <w:right w:val="none" w:sz="0" w:space="0" w:color="auto"/>
          </w:divBdr>
        </w:div>
        <w:div w:id="354885442">
          <w:marLeft w:val="0"/>
          <w:marRight w:val="0"/>
          <w:marTop w:val="0"/>
          <w:marBottom w:val="0"/>
          <w:divBdr>
            <w:top w:val="none" w:sz="0" w:space="0" w:color="auto"/>
            <w:left w:val="none" w:sz="0" w:space="0" w:color="auto"/>
            <w:bottom w:val="none" w:sz="0" w:space="0" w:color="auto"/>
            <w:right w:val="none" w:sz="0" w:space="0" w:color="auto"/>
          </w:divBdr>
        </w:div>
      </w:divsChild>
    </w:div>
    <w:div w:id="875891557">
      <w:bodyDiv w:val="1"/>
      <w:marLeft w:val="0"/>
      <w:marRight w:val="0"/>
      <w:marTop w:val="0"/>
      <w:marBottom w:val="0"/>
      <w:divBdr>
        <w:top w:val="none" w:sz="0" w:space="0" w:color="auto"/>
        <w:left w:val="none" w:sz="0" w:space="0" w:color="auto"/>
        <w:bottom w:val="none" w:sz="0" w:space="0" w:color="auto"/>
        <w:right w:val="none" w:sz="0" w:space="0" w:color="auto"/>
      </w:divBdr>
      <w:divsChild>
        <w:div w:id="508056973">
          <w:marLeft w:val="0"/>
          <w:marRight w:val="0"/>
          <w:marTop w:val="0"/>
          <w:marBottom w:val="0"/>
          <w:divBdr>
            <w:top w:val="none" w:sz="0" w:space="0" w:color="auto"/>
            <w:left w:val="none" w:sz="0" w:space="0" w:color="auto"/>
            <w:bottom w:val="none" w:sz="0" w:space="0" w:color="auto"/>
            <w:right w:val="none" w:sz="0" w:space="0" w:color="auto"/>
          </w:divBdr>
        </w:div>
        <w:div w:id="947197440">
          <w:marLeft w:val="0"/>
          <w:marRight w:val="0"/>
          <w:marTop w:val="0"/>
          <w:marBottom w:val="0"/>
          <w:divBdr>
            <w:top w:val="none" w:sz="0" w:space="0" w:color="auto"/>
            <w:left w:val="none" w:sz="0" w:space="0" w:color="auto"/>
            <w:bottom w:val="none" w:sz="0" w:space="0" w:color="auto"/>
            <w:right w:val="none" w:sz="0" w:space="0" w:color="auto"/>
          </w:divBdr>
        </w:div>
        <w:div w:id="513155564">
          <w:marLeft w:val="0"/>
          <w:marRight w:val="0"/>
          <w:marTop w:val="0"/>
          <w:marBottom w:val="0"/>
          <w:divBdr>
            <w:top w:val="none" w:sz="0" w:space="0" w:color="auto"/>
            <w:left w:val="none" w:sz="0" w:space="0" w:color="auto"/>
            <w:bottom w:val="none" w:sz="0" w:space="0" w:color="auto"/>
            <w:right w:val="none" w:sz="0" w:space="0" w:color="auto"/>
          </w:divBdr>
        </w:div>
        <w:div w:id="1912229637">
          <w:marLeft w:val="0"/>
          <w:marRight w:val="0"/>
          <w:marTop w:val="0"/>
          <w:marBottom w:val="0"/>
          <w:divBdr>
            <w:top w:val="none" w:sz="0" w:space="0" w:color="auto"/>
            <w:left w:val="none" w:sz="0" w:space="0" w:color="auto"/>
            <w:bottom w:val="none" w:sz="0" w:space="0" w:color="auto"/>
            <w:right w:val="none" w:sz="0" w:space="0" w:color="auto"/>
          </w:divBdr>
        </w:div>
        <w:div w:id="98838849">
          <w:marLeft w:val="0"/>
          <w:marRight w:val="0"/>
          <w:marTop w:val="0"/>
          <w:marBottom w:val="0"/>
          <w:divBdr>
            <w:top w:val="none" w:sz="0" w:space="0" w:color="auto"/>
            <w:left w:val="none" w:sz="0" w:space="0" w:color="auto"/>
            <w:bottom w:val="none" w:sz="0" w:space="0" w:color="auto"/>
            <w:right w:val="none" w:sz="0" w:space="0" w:color="auto"/>
          </w:divBdr>
        </w:div>
        <w:div w:id="1207370840">
          <w:marLeft w:val="0"/>
          <w:marRight w:val="0"/>
          <w:marTop w:val="0"/>
          <w:marBottom w:val="0"/>
          <w:divBdr>
            <w:top w:val="none" w:sz="0" w:space="0" w:color="auto"/>
            <w:left w:val="none" w:sz="0" w:space="0" w:color="auto"/>
            <w:bottom w:val="none" w:sz="0" w:space="0" w:color="auto"/>
            <w:right w:val="none" w:sz="0" w:space="0" w:color="auto"/>
          </w:divBdr>
        </w:div>
      </w:divsChild>
    </w:div>
    <w:div w:id="1242712790">
      <w:bodyDiv w:val="1"/>
      <w:marLeft w:val="0"/>
      <w:marRight w:val="0"/>
      <w:marTop w:val="0"/>
      <w:marBottom w:val="0"/>
      <w:divBdr>
        <w:top w:val="none" w:sz="0" w:space="0" w:color="auto"/>
        <w:left w:val="none" w:sz="0" w:space="0" w:color="auto"/>
        <w:bottom w:val="none" w:sz="0" w:space="0" w:color="auto"/>
        <w:right w:val="none" w:sz="0" w:space="0" w:color="auto"/>
      </w:divBdr>
    </w:div>
    <w:div w:id="1349528040">
      <w:bodyDiv w:val="1"/>
      <w:marLeft w:val="0"/>
      <w:marRight w:val="0"/>
      <w:marTop w:val="0"/>
      <w:marBottom w:val="0"/>
      <w:divBdr>
        <w:top w:val="none" w:sz="0" w:space="0" w:color="auto"/>
        <w:left w:val="none" w:sz="0" w:space="0" w:color="auto"/>
        <w:bottom w:val="none" w:sz="0" w:space="0" w:color="auto"/>
        <w:right w:val="none" w:sz="0" w:space="0" w:color="auto"/>
      </w:divBdr>
      <w:divsChild>
        <w:div w:id="1135100662">
          <w:marLeft w:val="0"/>
          <w:marRight w:val="0"/>
          <w:marTop w:val="0"/>
          <w:marBottom w:val="0"/>
          <w:divBdr>
            <w:top w:val="none" w:sz="0" w:space="0" w:color="auto"/>
            <w:left w:val="none" w:sz="0" w:space="0" w:color="auto"/>
            <w:bottom w:val="none" w:sz="0" w:space="0" w:color="auto"/>
            <w:right w:val="none" w:sz="0" w:space="0" w:color="auto"/>
          </w:divBdr>
        </w:div>
        <w:div w:id="1687169755">
          <w:marLeft w:val="0"/>
          <w:marRight w:val="0"/>
          <w:marTop w:val="0"/>
          <w:marBottom w:val="0"/>
          <w:divBdr>
            <w:top w:val="none" w:sz="0" w:space="0" w:color="auto"/>
            <w:left w:val="none" w:sz="0" w:space="0" w:color="auto"/>
            <w:bottom w:val="none" w:sz="0" w:space="0" w:color="auto"/>
            <w:right w:val="none" w:sz="0" w:space="0" w:color="auto"/>
          </w:divBdr>
        </w:div>
        <w:div w:id="598295515">
          <w:marLeft w:val="0"/>
          <w:marRight w:val="0"/>
          <w:marTop w:val="0"/>
          <w:marBottom w:val="0"/>
          <w:divBdr>
            <w:top w:val="none" w:sz="0" w:space="0" w:color="auto"/>
            <w:left w:val="none" w:sz="0" w:space="0" w:color="auto"/>
            <w:bottom w:val="none" w:sz="0" w:space="0" w:color="auto"/>
            <w:right w:val="none" w:sz="0" w:space="0" w:color="auto"/>
          </w:divBdr>
        </w:div>
      </w:divsChild>
    </w:div>
    <w:div w:id="1484467606">
      <w:bodyDiv w:val="1"/>
      <w:marLeft w:val="0"/>
      <w:marRight w:val="0"/>
      <w:marTop w:val="0"/>
      <w:marBottom w:val="0"/>
      <w:divBdr>
        <w:top w:val="none" w:sz="0" w:space="0" w:color="auto"/>
        <w:left w:val="none" w:sz="0" w:space="0" w:color="auto"/>
        <w:bottom w:val="none" w:sz="0" w:space="0" w:color="auto"/>
        <w:right w:val="none" w:sz="0" w:space="0" w:color="auto"/>
      </w:divBdr>
      <w:divsChild>
        <w:div w:id="2132283365">
          <w:marLeft w:val="0"/>
          <w:marRight w:val="0"/>
          <w:marTop w:val="0"/>
          <w:marBottom w:val="0"/>
          <w:divBdr>
            <w:top w:val="none" w:sz="0" w:space="0" w:color="auto"/>
            <w:left w:val="none" w:sz="0" w:space="0" w:color="auto"/>
            <w:bottom w:val="none" w:sz="0" w:space="0" w:color="auto"/>
            <w:right w:val="none" w:sz="0" w:space="0" w:color="auto"/>
          </w:divBdr>
        </w:div>
        <w:div w:id="1082213870">
          <w:marLeft w:val="0"/>
          <w:marRight w:val="0"/>
          <w:marTop w:val="0"/>
          <w:marBottom w:val="0"/>
          <w:divBdr>
            <w:top w:val="none" w:sz="0" w:space="0" w:color="auto"/>
            <w:left w:val="none" w:sz="0" w:space="0" w:color="auto"/>
            <w:bottom w:val="none" w:sz="0" w:space="0" w:color="auto"/>
            <w:right w:val="none" w:sz="0" w:space="0" w:color="auto"/>
          </w:divBdr>
        </w:div>
        <w:div w:id="1163931030">
          <w:marLeft w:val="0"/>
          <w:marRight w:val="0"/>
          <w:marTop w:val="0"/>
          <w:marBottom w:val="0"/>
          <w:divBdr>
            <w:top w:val="none" w:sz="0" w:space="0" w:color="auto"/>
            <w:left w:val="none" w:sz="0" w:space="0" w:color="auto"/>
            <w:bottom w:val="none" w:sz="0" w:space="0" w:color="auto"/>
            <w:right w:val="none" w:sz="0" w:space="0" w:color="auto"/>
          </w:divBdr>
        </w:div>
      </w:divsChild>
    </w:div>
    <w:div w:id="1650937949">
      <w:bodyDiv w:val="1"/>
      <w:marLeft w:val="0"/>
      <w:marRight w:val="0"/>
      <w:marTop w:val="0"/>
      <w:marBottom w:val="0"/>
      <w:divBdr>
        <w:top w:val="none" w:sz="0" w:space="0" w:color="auto"/>
        <w:left w:val="none" w:sz="0" w:space="0" w:color="auto"/>
        <w:bottom w:val="none" w:sz="0" w:space="0" w:color="auto"/>
        <w:right w:val="none" w:sz="0" w:space="0" w:color="auto"/>
      </w:divBdr>
      <w:divsChild>
        <w:div w:id="1466972371">
          <w:marLeft w:val="0"/>
          <w:marRight w:val="0"/>
          <w:marTop w:val="0"/>
          <w:marBottom w:val="0"/>
          <w:divBdr>
            <w:top w:val="none" w:sz="0" w:space="0" w:color="auto"/>
            <w:left w:val="none" w:sz="0" w:space="0" w:color="auto"/>
            <w:bottom w:val="none" w:sz="0" w:space="0" w:color="auto"/>
            <w:right w:val="none" w:sz="0" w:space="0" w:color="auto"/>
          </w:divBdr>
        </w:div>
        <w:div w:id="1471284349">
          <w:marLeft w:val="0"/>
          <w:marRight w:val="0"/>
          <w:marTop w:val="0"/>
          <w:marBottom w:val="0"/>
          <w:divBdr>
            <w:top w:val="none" w:sz="0" w:space="0" w:color="auto"/>
            <w:left w:val="none" w:sz="0" w:space="0" w:color="auto"/>
            <w:bottom w:val="none" w:sz="0" w:space="0" w:color="auto"/>
            <w:right w:val="none" w:sz="0" w:space="0" w:color="auto"/>
          </w:divBdr>
        </w:div>
        <w:div w:id="1216621663">
          <w:marLeft w:val="0"/>
          <w:marRight w:val="0"/>
          <w:marTop w:val="0"/>
          <w:marBottom w:val="0"/>
          <w:divBdr>
            <w:top w:val="none" w:sz="0" w:space="0" w:color="auto"/>
            <w:left w:val="none" w:sz="0" w:space="0" w:color="auto"/>
            <w:bottom w:val="none" w:sz="0" w:space="0" w:color="auto"/>
            <w:right w:val="none" w:sz="0" w:space="0" w:color="auto"/>
          </w:divBdr>
        </w:div>
        <w:div w:id="1342275401">
          <w:marLeft w:val="0"/>
          <w:marRight w:val="0"/>
          <w:marTop w:val="0"/>
          <w:marBottom w:val="0"/>
          <w:divBdr>
            <w:top w:val="none" w:sz="0" w:space="0" w:color="auto"/>
            <w:left w:val="none" w:sz="0" w:space="0" w:color="auto"/>
            <w:bottom w:val="none" w:sz="0" w:space="0" w:color="auto"/>
            <w:right w:val="none" w:sz="0" w:space="0" w:color="auto"/>
          </w:divBdr>
        </w:div>
        <w:div w:id="1380281544">
          <w:marLeft w:val="0"/>
          <w:marRight w:val="0"/>
          <w:marTop w:val="0"/>
          <w:marBottom w:val="0"/>
          <w:divBdr>
            <w:top w:val="none" w:sz="0" w:space="0" w:color="auto"/>
            <w:left w:val="none" w:sz="0" w:space="0" w:color="auto"/>
            <w:bottom w:val="none" w:sz="0" w:space="0" w:color="auto"/>
            <w:right w:val="none" w:sz="0" w:space="0" w:color="auto"/>
          </w:divBdr>
        </w:div>
        <w:div w:id="1531912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i.github.com/users/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i.github.com/users/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github.com/users/1" TargetMode="External"/><Relationship Id="rId5" Type="http://schemas.openxmlformats.org/officeDocument/2006/relationships/webSettings" Target="webSettings.xml"/><Relationship Id="rId15" Type="http://schemas.openxmlformats.org/officeDocument/2006/relationships/hyperlink" Target="https://api.github.com/users/1" TargetMode="External"/><Relationship Id="rId10" Type="http://schemas.openxmlformats.org/officeDocument/2006/relationships/image" Target="media/image3.sv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i.github.com/user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arena.rodriguez\Documents\Plantillas%20Word\Plantillas\plantilla-practic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262F64954E496A8FD05A8D702534DD"/>
        <w:category>
          <w:name w:val="General"/>
          <w:gallery w:val="placeholder"/>
        </w:category>
        <w:types>
          <w:type w:val="bbPlcHdr"/>
        </w:types>
        <w:behaviors>
          <w:behavior w:val="content"/>
        </w:behaviors>
        <w:guid w:val="{3A8B291F-451F-4B14-81BC-8ED2B9FD8DB0}"/>
      </w:docPartPr>
      <w:docPartBody>
        <w:p w:rsidR="00CE49C2" w:rsidRDefault="00CE49C2">
          <w:pPr>
            <w:pStyle w:val="59262F64954E496A8FD05A8D702534DD"/>
          </w:pPr>
          <w:r w:rsidRPr="004F14C2">
            <w:rPr>
              <w:rStyle w:val="Textodelmarcadordeposicin"/>
            </w:rPr>
            <w:t>Haga clic o pulse aquí para escribir texto.</w:t>
          </w:r>
        </w:p>
      </w:docPartBody>
    </w:docPart>
    <w:docPart>
      <w:docPartPr>
        <w:name w:val="CD5042129BCB42179BB7A7397684C2DB"/>
        <w:category>
          <w:name w:val="General"/>
          <w:gallery w:val="placeholder"/>
        </w:category>
        <w:types>
          <w:type w:val="bbPlcHdr"/>
        </w:types>
        <w:behaviors>
          <w:behavior w:val="content"/>
        </w:behaviors>
        <w:guid w:val="{FDEFF368-5393-4F71-A764-265A2C205049}"/>
      </w:docPartPr>
      <w:docPartBody>
        <w:p w:rsidR="00CE49C2" w:rsidRDefault="00CE49C2">
          <w:pPr>
            <w:pStyle w:val="CD5042129BCB42179BB7A7397684C2DB"/>
          </w:pPr>
          <w:r w:rsidRPr="004F14C2">
            <w:rPr>
              <w:rStyle w:val="Textodelmarcadordeposicin"/>
            </w:rPr>
            <w:t>Haga clic o pulse aquí para escribir texto.</w:t>
          </w:r>
        </w:p>
      </w:docPartBody>
    </w:docPart>
    <w:docPart>
      <w:docPartPr>
        <w:name w:val="8EF0C3E355FD41BAA3D5D1BABD67541A"/>
        <w:category>
          <w:name w:val="General"/>
          <w:gallery w:val="placeholder"/>
        </w:category>
        <w:types>
          <w:type w:val="bbPlcHdr"/>
        </w:types>
        <w:behaviors>
          <w:behavior w:val="content"/>
        </w:behaviors>
        <w:guid w:val="{5A4578CC-9EE5-40ED-A66C-0D3B0F200A45}"/>
      </w:docPartPr>
      <w:docPartBody>
        <w:p w:rsidR="00CE49C2" w:rsidRDefault="00CE49C2">
          <w:pPr>
            <w:pStyle w:val="8EF0C3E355FD41BAA3D5D1BABD67541A"/>
          </w:pPr>
          <w:r w:rsidRPr="004F14C2">
            <w:rPr>
              <w:rStyle w:val="Textodelmarcadordeposicin"/>
            </w:rPr>
            <w:t>Haga clic o pulse aquí para escribir texto.</w:t>
          </w:r>
        </w:p>
      </w:docPartBody>
    </w:docPart>
    <w:docPart>
      <w:docPartPr>
        <w:name w:val="8E15B23513CF4BB6BDFC30628C99EEED"/>
        <w:category>
          <w:name w:val="General"/>
          <w:gallery w:val="placeholder"/>
        </w:category>
        <w:types>
          <w:type w:val="bbPlcHdr"/>
        </w:types>
        <w:behaviors>
          <w:behavior w:val="content"/>
        </w:behaviors>
        <w:guid w:val="{920F4714-A6CB-4EF8-9F1E-A51613934ED9}"/>
      </w:docPartPr>
      <w:docPartBody>
        <w:p w:rsidR="00CE49C2" w:rsidRDefault="00CE49C2" w:rsidP="00CE49C2">
          <w:pPr>
            <w:pStyle w:val="8E15B23513CF4BB6BDFC30628C99EEED"/>
          </w:pPr>
          <w:r w:rsidRPr="004F14C2">
            <w:rPr>
              <w:rStyle w:val="Textodelmarcadordeposicin"/>
            </w:rPr>
            <w:t>Haga clic o pulse aquí para escribir texto.</w:t>
          </w:r>
        </w:p>
      </w:docPartBody>
    </w:docPart>
    <w:docPart>
      <w:docPartPr>
        <w:name w:val="DAD2E9ED38C24629BBC14A9BD5BFF436"/>
        <w:category>
          <w:name w:val="General"/>
          <w:gallery w:val="placeholder"/>
        </w:category>
        <w:types>
          <w:type w:val="bbPlcHdr"/>
        </w:types>
        <w:behaviors>
          <w:behavior w:val="content"/>
        </w:behaviors>
        <w:guid w:val="{89F11422-CC92-4726-A5DC-21F38BCF9249}"/>
      </w:docPartPr>
      <w:docPartBody>
        <w:p w:rsidR="00CE49C2" w:rsidRDefault="00CE49C2" w:rsidP="00CE49C2">
          <w:pPr>
            <w:pStyle w:val="DAD2E9ED38C24629BBC14A9BD5BFF436"/>
          </w:pPr>
          <w:r w:rsidRPr="004F14C2">
            <w:rPr>
              <w:rStyle w:val="Textodelmarcadordeposicin"/>
            </w:rPr>
            <w:t>Haga clic o pulse aquí para escribir texto.</w:t>
          </w:r>
        </w:p>
      </w:docPartBody>
    </w:docPart>
    <w:docPart>
      <w:docPartPr>
        <w:name w:val="1E2BFCE4F61743AE8129E0FDDC118354"/>
        <w:category>
          <w:name w:val="General"/>
          <w:gallery w:val="placeholder"/>
        </w:category>
        <w:types>
          <w:type w:val="bbPlcHdr"/>
        </w:types>
        <w:behaviors>
          <w:behavior w:val="content"/>
        </w:behaviors>
        <w:guid w:val="{043AA345-2941-4668-B69F-BA978FC2C5B9}"/>
      </w:docPartPr>
      <w:docPartBody>
        <w:p w:rsidR="00CE49C2" w:rsidRDefault="00CE49C2" w:rsidP="00CE49C2">
          <w:pPr>
            <w:pStyle w:val="1E2BFCE4F61743AE8129E0FDDC118354"/>
          </w:pPr>
          <w:r w:rsidRPr="004F14C2">
            <w:rPr>
              <w:rStyle w:val="Textodelmarcadordeposicin"/>
            </w:rPr>
            <w:t>Haga clic o pulse aquí para escribir texto.</w:t>
          </w:r>
        </w:p>
      </w:docPartBody>
    </w:docPart>
    <w:docPart>
      <w:docPartPr>
        <w:name w:val="A0CA178064F14EC0BC6FDB1739C0C124"/>
        <w:category>
          <w:name w:val="General"/>
          <w:gallery w:val="placeholder"/>
        </w:category>
        <w:types>
          <w:type w:val="bbPlcHdr"/>
        </w:types>
        <w:behaviors>
          <w:behavior w:val="content"/>
        </w:behaviors>
        <w:guid w:val="{1C284495-DF2B-4703-BAB2-C4CF5A74592E}"/>
      </w:docPartPr>
      <w:docPartBody>
        <w:p w:rsidR="00CE49C2" w:rsidRDefault="00CE49C2" w:rsidP="00CE49C2">
          <w:pPr>
            <w:pStyle w:val="A0CA178064F14EC0BC6FDB1739C0C124"/>
          </w:pPr>
          <w:r w:rsidRPr="004F14C2">
            <w:rPr>
              <w:rStyle w:val="Textodelmarcadordeposicin"/>
            </w:rPr>
            <w:t>Haga clic o pulse aquí para escribir texto.</w:t>
          </w:r>
        </w:p>
      </w:docPartBody>
    </w:docPart>
    <w:docPart>
      <w:docPartPr>
        <w:name w:val="57FC5AAE7127465DAEFDE25DF0EEF75D"/>
        <w:category>
          <w:name w:val="General"/>
          <w:gallery w:val="placeholder"/>
        </w:category>
        <w:types>
          <w:type w:val="bbPlcHdr"/>
        </w:types>
        <w:behaviors>
          <w:behavior w:val="content"/>
        </w:behaviors>
        <w:guid w:val="{7584346E-7462-41F9-90FD-813695CFDEF7}"/>
      </w:docPartPr>
      <w:docPartBody>
        <w:p w:rsidR="00CE49C2" w:rsidRDefault="00CE49C2" w:rsidP="00CE49C2">
          <w:pPr>
            <w:pStyle w:val="57FC5AAE7127465DAEFDE25DF0EEF75D"/>
          </w:pPr>
          <w:r w:rsidRPr="004F14C2">
            <w:rPr>
              <w:rStyle w:val="Textodelmarcadordeposicin"/>
            </w:rPr>
            <w:t>Haga clic o pulse aquí para escribir texto.</w:t>
          </w:r>
        </w:p>
      </w:docPartBody>
    </w:docPart>
    <w:docPart>
      <w:docPartPr>
        <w:name w:val="42FDFAFECC124CFA81D45749EBD184F6"/>
        <w:category>
          <w:name w:val="General"/>
          <w:gallery w:val="placeholder"/>
        </w:category>
        <w:types>
          <w:type w:val="bbPlcHdr"/>
        </w:types>
        <w:behaviors>
          <w:behavior w:val="content"/>
        </w:behaviors>
        <w:guid w:val="{69A87E2B-209B-4AC9-B50C-073AED11B9B5}"/>
      </w:docPartPr>
      <w:docPartBody>
        <w:p w:rsidR="00CE49C2" w:rsidRDefault="00CE49C2" w:rsidP="00CE49C2">
          <w:pPr>
            <w:pStyle w:val="42FDFAFECC124CFA81D45749EBD184F6"/>
          </w:pPr>
          <w:r w:rsidRPr="004F14C2">
            <w:rPr>
              <w:rStyle w:val="Textodelmarcadordeposicin"/>
            </w:rPr>
            <w:t>Haga clic o pulse aquí para escribir texto.</w:t>
          </w:r>
        </w:p>
      </w:docPartBody>
    </w:docPart>
    <w:docPart>
      <w:docPartPr>
        <w:name w:val="56623553B4D4492D94CA23DA88362B72"/>
        <w:category>
          <w:name w:val="General"/>
          <w:gallery w:val="placeholder"/>
        </w:category>
        <w:types>
          <w:type w:val="bbPlcHdr"/>
        </w:types>
        <w:behaviors>
          <w:behavior w:val="content"/>
        </w:behaviors>
        <w:guid w:val="{8B0847F7-FF24-4F74-AE42-143036487B81}"/>
      </w:docPartPr>
      <w:docPartBody>
        <w:p w:rsidR="00CE49C2" w:rsidRDefault="00CE49C2" w:rsidP="00CE49C2">
          <w:pPr>
            <w:pStyle w:val="56623553B4D4492D94CA23DA88362B72"/>
          </w:pPr>
          <w:r w:rsidRPr="004F14C2">
            <w:rPr>
              <w:rStyle w:val="Textodelmarcadordeposicin"/>
            </w:rPr>
            <w:t>Haga clic o pulse aquí para escribir texto.</w:t>
          </w:r>
        </w:p>
      </w:docPartBody>
    </w:docPart>
    <w:docPart>
      <w:docPartPr>
        <w:name w:val="C7D0FBB66591410C86252EA8B82CD83D"/>
        <w:category>
          <w:name w:val="General"/>
          <w:gallery w:val="placeholder"/>
        </w:category>
        <w:types>
          <w:type w:val="bbPlcHdr"/>
        </w:types>
        <w:behaviors>
          <w:behavior w:val="content"/>
        </w:behaviors>
        <w:guid w:val="{4387C9F1-BDB0-4177-9557-348972E9808E}"/>
      </w:docPartPr>
      <w:docPartBody>
        <w:p w:rsidR="00CE49C2" w:rsidRDefault="00CE49C2" w:rsidP="00CE49C2">
          <w:pPr>
            <w:pStyle w:val="C7D0FBB66591410C86252EA8B82CD83D"/>
          </w:pPr>
          <w:r w:rsidRPr="004F14C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Slab">
    <w:panose1 w:val="00000000000000000000"/>
    <w:charset w:val="00"/>
    <w:family w:val="auto"/>
    <w:pitch w:val="variable"/>
    <w:sig w:usb0="E00002FF" w:usb1="5000205B" w:usb2="00000020" w:usb3="00000000" w:csb0="0000019F" w:csb1="00000000"/>
  </w:font>
  <w:font w:name="Roboto">
    <w:panose1 w:val="02000000000000000000"/>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font>
  <w:font w:name="Roboto Black">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9C2"/>
    <w:rsid w:val="00CE49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E49C2"/>
    <w:rPr>
      <w:color w:val="808080"/>
    </w:rPr>
  </w:style>
  <w:style w:type="paragraph" w:customStyle="1" w:styleId="59262F64954E496A8FD05A8D702534DD">
    <w:name w:val="59262F64954E496A8FD05A8D702534DD"/>
  </w:style>
  <w:style w:type="paragraph" w:customStyle="1" w:styleId="CD5042129BCB42179BB7A7397684C2DB">
    <w:name w:val="CD5042129BCB42179BB7A7397684C2DB"/>
  </w:style>
  <w:style w:type="paragraph" w:customStyle="1" w:styleId="8EF0C3E355FD41BAA3D5D1BABD67541A">
    <w:name w:val="8EF0C3E355FD41BAA3D5D1BABD67541A"/>
  </w:style>
  <w:style w:type="paragraph" w:customStyle="1" w:styleId="8E15B23513CF4BB6BDFC30628C99EEED">
    <w:name w:val="8E15B23513CF4BB6BDFC30628C99EEED"/>
    <w:rsid w:val="00CE49C2"/>
  </w:style>
  <w:style w:type="paragraph" w:customStyle="1" w:styleId="DAD2E9ED38C24629BBC14A9BD5BFF436">
    <w:name w:val="DAD2E9ED38C24629BBC14A9BD5BFF436"/>
    <w:rsid w:val="00CE49C2"/>
  </w:style>
  <w:style w:type="paragraph" w:customStyle="1" w:styleId="1E2BFCE4F61743AE8129E0FDDC118354">
    <w:name w:val="1E2BFCE4F61743AE8129E0FDDC118354"/>
    <w:rsid w:val="00CE49C2"/>
  </w:style>
  <w:style w:type="paragraph" w:customStyle="1" w:styleId="A0CA178064F14EC0BC6FDB1739C0C124">
    <w:name w:val="A0CA178064F14EC0BC6FDB1739C0C124"/>
    <w:rsid w:val="00CE49C2"/>
  </w:style>
  <w:style w:type="paragraph" w:customStyle="1" w:styleId="57FC5AAE7127465DAEFDE25DF0EEF75D">
    <w:name w:val="57FC5AAE7127465DAEFDE25DF0EEF75D"/>
    <w:rsid w:val="00CE49C2"/>
  </w:style>
  <w:style w:type="paragraph" w:customStyle="1" w:styleId="42FDFAFECC124CFA81D45749EBD184F6">
    <w:name w:val="42FDFAFECC124CFA81D45749EBD184F6"/>
    <w:rsid w:val="00CE49C2"/>
  </w:style>
  <w:style w:type="paragraph" w:customStyle="1" w:styleId="56623553B4D4492D94CA23DA88362B72">
    <w:name w:val="56623553B4D4492D94CA23DA88362B72"/>
    <w:rsid w:val="00CE49C2"/>
  </w:style>
  <w:style w:type="paragraph" w:customStyle="1" w:styleId="2783FDA3C64840259999F2AF8674BF7C">
    <w:name w:val="2783FDA3C64840259999F2AF8674BF7C"/>
    <w:rsid w:val="00CE49C2"/>
  </w:style>
  <w:style w:type="paragraph" w:customStyle="1" w:styleId="C7D0FBB66591410C86252EA8B82CD83D">
    <w:name w:val="C7D0FBB66591410C86252EA8B82CD83D"/>
    <w:rsid w:val="00CE49C2"/>
  </w:style>
  <w:style w:type="paragraph" w:customStyle="1" w:styleId="F3CA2340E6AB4871968616FC142100F8">
    <w:name w:val="F3CA2340E6AB4871968616FC142100F8"/>
    <w:rsid w:val="00CE49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D4118-3A21-4DF7-A37B-8E617BBB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plantilla-practica</Template>
  <TotalTime>15</TotalTime>
  <Pages>6</Pages>
  <Words>1074</Words>
  <Characters>6022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NOMBRE Y APELLIDOS</vt:lpstr>
    </vt:vector>
  </TitlesOfParts>
  <Company>The houze!</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Y APELLIDOS</dc:title>
  <dc:creator>innoforma</dc:creator>
  <cp:lastModifiedBy>macarena.rodriguez</cp:lastModifiedBy>
  <cp:revision>1</cp:revision>
  <cp:lastPrinted>2021-12-22T11:47:00Z</cp:lastPrinted>
  <dcterms:created xsi:type="dcterms:W3CDTF">2024-01-19T11:26:00Z</dcterms:created>
  <dcterms:modified xsi:type="dcterms:W3CDTF">2024-01-19T11:41:00Z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9ddcd9-7b03-4eb9-92c0-686702641383_Enabled">
    <vt:lpwstr>true</vt:lpwstr>
  </property>
  <property fmtid="{D5CDD505-2E9C-101B-9397-08002B2CF9AE}" pid="3" name="MSIP_Label_fc9ddcd9-7b03-4eb9-92c0-686702641383_SetDate">
    <vt:lpwstr>2022-01-12T10:47:01Z</vt:lpwstr>
  </property>
  <property fmtid="{D5CDD505-2E9C-101B-9397-08002B2CF9AE}" pid="4" name="MSIP_Label_fc9ddcd9-7b03-4eb9-92c0-686702641383_Method">
    <vt:lpwstr>Standard</vt:lpwstr>
  </property>
  <property fmtid="{D5CDD505-2E9C-101B-9397-08002B2CF9AE}" pid="5" name="MSIP_Label_fc9ddcd9-7b03-4eb9-92c0-686702641383_Name">
    <vt:lpwstr>defa4170-0d19-0005-0004-bc88714345d2</vt:lpwstr>
  </property>
  <property fmtid="{D5CDD505-2E9C-101B-9397-08002B2CF9AE}" pid="6" name="MSIP_Label_fc9ddcd9-7b03-4eb9-92c0-686702641383_SiteId">
    <vt:lpwstr>cca48635-5890-44cd-aa5a-dfd4bacb8043</vt:lpwstr>
  </property>
  <property fmtid="{D5CDD505-2E9C-101B-9397-08002B2CF9AE}" pid="7" name="MSIP_Label_fc9ddcd9-7b03-4eb9-92c0-686702641383_ActionId">
    <vt:lpwstr>53ce8754-4187-4cc2-9065-452bd3e5d957</vt:lpwstr>
  </property>
  <property fmtid="{D5CDD505-2E9C-101B-9397-08002B2CF9AE}" pid="8" name="MSIP_Label_fc9ddcd9-7b03-4eb9-92c0-686702641383_ContentBits">
    <vt:lpwstr>0</vt:lpwstr>
  </property>
</Properties>
</file>