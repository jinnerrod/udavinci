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46B1F" w14:textId="77777777" w:rsidR="00952E41" w:rsidRDefault="00952E41" w:rsidP="00BB0E28"/>
    <w:p w14:paraId="5D6E5376" w14:textId="77777777" w:rsidR="00175A02" w:rsidRPr="00BB0E28" w:rsidRDefault="002B238C" w:rsidP="005B0D47">
      <w:pPr>
        <w:pStyle w:val="EstiloIzquierda"/>
        <w:spacing w:after="480"/>
      </w:pPr>
      <w:r>
        <w:rPr>
          <w:noProof/>
        </w:rPr>
        <w:drawing>
          <wp:inline distT="0" distB="0" distL="0" distR="0" wp14:anchorId="32CC020C" wp14:editId="5777508A">
            <wp:extent cx="4927405" cy="877824"/>
            <wp:effectExtent l="0" t="0" r="6985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405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AF7B" w14:textId="0437853B" w:rsidR="009A0D28" w:rsidRPr="00912143" w:rsidRDefault="009E0F5C" w:rsidP="00912143">
      <w:pPr>
        <w:pStyle w:val="EstiloTtuloActividadPrctica"/>
      </w:pPr>
      <w:bookmarkStart w:id="0" w:name="_Hlk144970974"/>
      <w:r>
        <w:t>Ciencia de los datos y análisis de datos</w:t>
      </w:r>
    </w:p>
    <w:tbl>
      <w:tblPr>
        <w:tblStyle w:val="Tablaconcuadrcula"/>
        <w:tblW w:w="9923" w:type="dxa"/>
        <w:tblInd w:w="-714" w:type="dxa"/>
        <w:tblBorders>
          <w:top w:val="single" w:sz="18" w:space="0" w:color="4E5D72"/>
          <w:left w:val="none" w:sz="0" w:space="0" w:color="auto"/>
          <w:bottom w:val="single" w:sz="18" w:space="0" w:color="4E5D72"/>
          <w:right w:val="none" w:sz="0" w:space="0" w:color="auto"/>
          <w:insideH w:val="single" w:sz="18" w:space="0" w:color="4E5D72"/>
          <w:insideV w:val="single" w:sz="18" w:space="0" w:color="4E5D72"/>
        </w:tblBorders>
        <w:shd w:val="clear" w:color="auto" w:fill="E0EAF5"/>
        <w:tblLook w:val="04A0" w:firstRow="1" w:lastRow="0" w:firstColumn="1" w:lastColumn="0" w:noHBand="0" w:noVBand="1"/>
        <w:tblCaption w:val="tableMediaContent"/>
      </w:tblPr>
      <w:tblGrid>
        <w:gridCol w:w="9923"/>
      </w:tblGrid>
      <w:tr w:rsidR="005B0D47" w14:paraId="515B130E" w14:textId="77777777" w:rsidTr="00340EF7">
        <w:tc>
          <w:tcPr>
            <w:tcW w:w="9923" w:type="dxa"/>
            <w:shd w:val="clear" w:color="auto" w:fill="E0EAF5"/>
          </w:tcPr>
          <w:bookmarkEnd w:id="0"/>
          <w:p w14:paraId="394CE4D1" w14:textId="77777777" w:rsidR="00A37958" w:rsidRPr="00A03092" w:rsidRDefault="00A37958" w:rsidP="00912143">
            <w:pPr>
              <w:pStyle w:val="Estiloobjetivogeneralydesarrollodelaactividad"/>
            </w:pPr>
            <w:r w:rsidRPr="00A03092">
              <w:t xml:space="preserve">Objetivo </w:t>
            </w:r>
            <w:r w:rsidR="0062632F">
              <w:t>g</w:t>
            </w:r>
            <w:r w:rsidRPr="00A03092">
              <w:t>eneral</w:t>
            </w:r>
          </w:p>
          <w:p w14:paraId="55F2E564" w14:textId="475264DE" w:rsidR="00A37958" w:rsidRPr="00A03092" w:rsidRDefault="009E0F5C" w:rsidP="00912143">
            <w:pPr>
              <w:pStyle w:val="Estilonormalcuadroobjetivogeneraldesarrollodelaactividad"/>
            </w:pPr>
            <w:r>
              <w:t>Comprender los factores que rodean a la ciencia de los datos, así como al análisis de estos-</w:t>
            </w:r>
            <w:r w:rsidR="00A37958" w:rsidRPr="00A03092">
              <w:t>.</w:t>
            </w:r>
          </w:p>
          <w:p w14:paraId="62570165" w14:textId="77777777" w:rsidR="00A37958" w:rsidRPr="00A03092" w:rsidRDefault="00A37958" w:rsidP="00912143">
            <w:pPr>
              <w:pStyle w:val="Estiloobjetivogeneralydesarrollodelaactividad"/>
            </w:pPr>
            <w:r w:rsidRPr="00A03092">
              <w:t xml:space="preserve">Desarrollo de la </w:t>
            </w:r>
            <w:r w:rsidR="0062632F">
              <w:t>a</w:t>
            </w:r>
            <w:r w:rsidRPr="00A03092">
              <w:t>ctividad</w:t>
            </w:r>
          </w:p>
          <w:p w14:paraId="3EDD7840" w14:textId="4D56E916" w:rsidR="00A37958" w:rsidRPr="00912143" w:rsidRDefault="009E0F5C" w:rsidP="00BB0E28">
            <w:pPr>
              <w:pStyle w:val="Estilonormalcuadroobjetivogeneraldesarrollodelaactividad"/>
              <w:rPr>
                <w:rStyle w:val="Estilo1"/>
              </w:rPr>
            </w:pPr>
            <w:r>
              <w:t>Con ayuda de internet responda a las siguientes cuestiones que a continuación se plasman, cita y referencia a través de APA 7º Ed.</w:t>
            </w:r>
          </w:p>
        </w:tc>
      </w:tr>
    </w:tbl>
    <w:p w14:paraId="2DF6D7D4" w14:textId="77777777" w:rsidR="008C6A81" w:rsidRDefault="008C6A81" w:rsidP="002E1944">
      <w:pPr>
        <w:spacing w:line="360" w:lineRule="auto"/>
        <w:ind w:left="-709"/>
        <w:jc w:val="both"/>
        <w:rPr>
          <w:rFonts w:ascii="Verdana" w:hAnsi="Verdana" w:cs="Arial"/>
          <w:b/>
          <w:sz w:val="20"/>
          <w:szCs w:val="20"/>
        </w:rPr>
      </w:pPr>
    </w:p>
    <w:p w14:paraId="71C2AE63" w14:textId="77777777" w:rsidR="002402C0" w:rsidRPr="00BB0E28" w:rsidRDefault="002402C0" w:rsidP="00BB0E28">
      <w:pPr>
        <w:pStyle w:val="EstiloIzquierdadesarrollo"/>
      </w:pPr>
      <w:r>
        <w:rPr>
          <w:noProof/>
        </w:rPr>
        <w:drawing>
          <wp:inline distT="0" distB="0" distL="0" distR="0" wp14:anchorId="1759913B" wp14:editId="622548C4">
            <wp:extent cx="733425" cy="238125"/>
            <wp:effectExtent l="0" t="0" r="9525" b="9525"/>
            <wp:docPr id="17" name="Gráfico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0C04" w14:textId="7BAC63DE" w:rsidR="0095499B" w:rsidRPr="00A334B8" w:rsidRDefault="00091587" w:rsidP="00BB0E28">
      <w:pPr>
        <w:pStyle w:val="Estiloenunciado"/>
      </w:pPr>
      <w:r w:rsidRPr="00A334B8">
        <w:t>1.</w:t>
      </w:r>
      <w:r w:rsidR="00023A8C" w:rsidRPr="00A334B8">
        <w:t xml:space="preserve"> </w:t>
      </w:r>
      <w:bookmarkStart w:id="1" w:name="_Hlk144970996"/>
      <w:r w:rsidR="009E0F5C">
        <w:t>¿En cuantas etapas se compone el proceso de la Data Science? Sintetiza y describe cada una de sus funciones y procesos.</w:t>
      </w:r>
      <w:bookmarkEnd w:id="1"/>
    </w:p>
    <w:sdt>
      <w:sdtPr>
        <w:rPr>
          <w:rStyle w:val="EstiloTextodelmarcadordeposicinTexto1"/>
        </w:rPr>
        <w:id w:val="361943262"/>
        <w:placeholder>
          <w:docPart w:val="3EF70EA8209742EBADBD92F0ED54215E"/>
        </w:placeholder>
        <w:temporary/>
        <w:showingPlcHdr/>
        <w:text w:multiLine="1"/>
      </w:sdtPr>
      <w:sdtEndPr>
        <w:rPr>
          <w:rStyle w:val="Textodelmarcadordeposicin"/>
          <w:color w:val="808080"/>
          <w:sz w:val="24"/>
          <w:szCs w:val="24"/>
        </w:rPr>
      </w:sdtEndPr>
      <w:sdtContent>
        <w:p w14:paraId="743EDFA0" w14:textId="77777777" w:rsidR="00FE089F" w:rsidRDefault="00FE089F" w:rsidP="00FE089F">
          <w:pPr>
            <w:pStyle w:val="EstiloTexto1Izquierda-025cmDerecha05cmDespus121"/>
            <w:rPr>
              <w:rStyle w:val="EstiloTextodelmarcadordeposicinTexto1"/>
            </w:rPr>
          </w:pPr>
          <w:r w:rsidRPr="005B0D47">
            <w:rPr>
              <w:rStyle w:val="EstiloTextodelmarcadordeposicinTexto1"/>
            </w:rPr>
            <w:t>Haga clic o pulse aquí para escribir texto.</w:t>
          </w:r>
        </w:p>
      </w:sdtContent>
    </w:sdt>
    <w:p w14:paraId="2B15E5BA" w14:textId="56F0C26C" w:rsidR="00DF555C" w:rsidRDefault="0095499B" w:rsidP="00BB0E28">
      <w:pPr>
        <w:pStyle w:val="Estiloenunciado"/>
      </w:pPr>
      <w:r w:rsidRPr="00A334B8">
        <w:t>2.</w:t>
      </w:r>
      <w:r w:rsidR="009E0F5C">
        <w:t xml:space="preserve"> </w:t>
      </w:r>
      <w:bookmarkStart w:id="2" w:name="_Hlk144971008"/>
      <w:r w:rsidR="009E0F5C">
        <w:t>¿Cómo se lleva a cabo el análisis de redes sociales en R? Muestra un ejemplo de ello.</w:t>
      </w:r>
      <w:bookmarkEnd w:id="2"/>
    </w:p>
    <w:sdt>
      <w:sdtPr>
        <w:rPr>
          <w:rStyle w:val="EstiloTextodelmarcadordeposicinTexto1"/>
        </w:rPr>
        <w:id w:val="-547993097"/>
        <w:placeholder>
          <w:docPart w:val="C05BA0A43E994332B56B8AB09A23AB81"/>
        </w:placeholder>
        <w:temporary/>
        <w:showingPlcHdr/>
        <w:text w:multiLine="1"/>
      </w:sdtPr>
      <w:sdtEndPr>
        <w:rPr>
          <w:rStyle w:val="Textodelmarcadordeposicin"/>
          <w:color w:val="808080"/>
          <w:sz w:val="24"/>
          <w:szCs w:val="24"/>
        </w:rPr>
      </w:sdtEndPr>
      <w:sdtContent>
        <w:p w14:paraId="021AD9EE" w14:textId="77777777" w:rsidR="009E4E20" w:rsidRPr="005B0D47" w:rsidRDefault="009E4E20" w:rsidP="005B0D47">
          <w:pPr>
            <w:pStyle w:val="EstiloTexto1Izquierda-025cmDerecha05cmDespus121"/>
            <w:rPr>
              <w:rStyle w:val="EstiloTextodelmarcadordeposicinTexto1"/>
            </w:rPr>
          </w:pPr>
          <w:r w:rsidRPr="005B0D47">
            <w:rPr>
              <w:rStyle w:val="EstiloTextodelmarcadordeposicinTexto1"/>
            </w:rPr>
            <w:t>Haga clic o pulse aquí para escribir texto.</w:t>
          </w:r>
        </w:p>
      </w:sdtContent>
    </w:sdt>
    <w:p w14:paraId="5B272C44" w14:textId="5B4C6AC1" w:rsidR="00F37DEF" w:rsidRPr="00A334B8" w:rsidRDefault="00171A14" w:rsidP="00BB0E28">
      <w:pPr>
        <w:pStyle w:val="Estiloenunciado"/>
      </w:pPr>
      <w:r w:rsidRPr="00A334B8">
        <w:t xml:space="preserve">3. </w:t>
      </w:r>
      <w:bookmarkStart w:id="3" w:name="_Hlk144971019"/>
      <w:r w:rsidR="009E0F5C">
        <w:t>Recoge en forma de bibliografía todos los recursos utilizados para responder a las cuestiones anteriores, referencia según APA 7º Ed.</w:t>
      </w:r>
      <w:bookmarkEnd w:id="3"/>
    </w:p>
    <w:sdt>
      <w:sdtPr>
        <w:rPr>
          <w:rStyle w:val="EstiloTextodelmarcadordeposicinTexto1"/>
        </w:rPr>
        <w:id w:val="-1235237783"/>
        <w:placeholder>
          <w:docPart w:val="F13137E20E8D4CF4855B70B582B11A36"/>
        </w:placeholder>
        <w:temporary/>
        <w:showingPlcHdr/>
        <w:text w:multiLine="1"/>
      </w:sdtPr>
      <w:sdtEndPr>
        <w:rPr>
          <w:rStyle w:val="Textodelmarcadordeposicin"/>
          <w:color w:val="808080"/>
          <w:sz w:val="24"/>
          <w:szCs w:val="24"/>
        </w:rPr>
      </w:sdtEndPr>
      <w:sdtContent>
        <w:p w14:paraId="08DA1E60" w14:textId="77777777" w:rsidR="009819FA" w:rsidRPr="00BB0E28" w:rsidRDefault="00BB0E28" w:rsidP="005B0D47">
          <w:pPr>
            <w:pStyle w:val="EstiloTexto1Izquierda-025cmDerecha05cmDespus121"/>
            <w:rPr>
              <w:rFonts w:ascii="Times New Roman" w:hAnsi="Times New Roman"/>
              <w:sz w:val="24"/>
            </w:rPr>
          </w:pPr>
          <w:r w:rsidRPr="005B0D47">
            <w:rPr>
              <w:rStyle w:val="EstiloTextodelmarcadordeposicinTexto1"/>
            </w:rPr>
            <w:t>Haga clic o pulse aquí para escribir texto.</w:t>
          </w:r>
        </w:p>
      </w:sdtContent>
    </w:sdt>
    <w:sectPr w:rsidR="009819FA" w:rsidRPr="00BB0E28" w:rsidSect="00F356EC">
      <w:headerReference w:type="default" r:id="rId11"/>
      <w:footerReference w:type="default" r:id="rId12"/>
      <w:pgSz w:w="11906" w:h="16838" w:code="9"/>
      <w:pgMar w:top="1405" w:right="1701" w:bottom="1418" w:left="1701" w:header="142" w:footer="7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04548" w14:textId="77777777" w:rsidR="008D1973" w:rsidRDefault="008D1973">
      <w:r>
        <w:separator/>
      </w:r>
    </w:p>
    <w:p w14:paraId="3C9E8FD5" w14:textId="77777777" w:rsidR="008D1973" w:rsidRDefault="008D1973"/>
    <w:p w14:paraId="2A00AC75" w14:textId="77777777" w:rsidR="008D1973" w:rsidRDefault="008D1973"/>
  </w:endnote>
  <w:endnote w:type="continuationSeparator" w:id="0">
    <w:p w14:paraId="40FF9802" w14:textId="77777777" w:rsidR="008D1973" w:rsidRDefault="008D1973">
      <w:r>
        <w:continuationSeparator/>
      </w:r>
    </w:p>
    <w:p w14:paraId="287764DC" w14:textId="77777777" w:rsidR="008D1973" w:rsidRDefault="008D1973"/>
    <w:p w14:paraId="0765277D" w14:textId="77777777" w:rsidR="008D1973" w:rsidRDefault="008D19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Slab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  <w:embedRegular r:id="rId1" w:fontKey="{EAEE8802-2CE7-4368-97B9-9C3CA401FD38}"/>
    <w:embedBold r:id="rId2" w:fontKey="{726C808A-0B6A-4D2A-B9D6-228AFE8EC8A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 Black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3" w:subsetted="1" w:fontKey="{2BD6428B-7EAF-4BBC-BBE0-1B71D21428A7}"/>
    <w:embedBold r:id="rId4" w:subsetted="1" w:fontKey="{315710A8-D154-4C82-AE75-B4884911B69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706B5" w14:textId="77777777" w:rsidR="009F7EA4" w:rsidRPr="00F356EC" w:rsidRDefault="009F7EA4" w:rsidP="009F7EA4">
    <w:pPr>
      <w:pStyle w:val="Piedepgina"/>
      <w:tabs>
        <w:tab w:val="left" w:pos="4200"/>
      </w:tabs>
      <w:rPr>
        <w:rFonts w:ascii="Roboto Black" w:hAnsi="Roboto Black" w:cs="Arial"/>
        <w:color w:val="FFFFFF" w:themeColor="background1"/>
        <w:sz w:val="16"/>
        <w:szCs w:val="16"/>
      </w:rPr>
    </w:pPr>
    <w:r w:rsidRPr="00F356EC">
      <w:rPr>
        <w:rFonts w:ascii="Roboto" w:hAnsi="Roboto"/>
        <w:b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5AECBA77" wp14:editId="46BA4471">
              <wp:simplePos x="0" y="0"/>
              <wp:positionH relativeFrom="margin">
                <wp:posOffset>2600960</wp:posOffset>
              </wp:positionH>
              <wp:positionV relativeFrom="paragraph">
                <wp:posOffset>-38100</wp:posOffset>
              </wp:positionV>
              <wp:extent cx="198120" cy="19812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8120" cy="198120"/>
                      </a:xfrm>
                      <a:prstGeom prst="rect">
                        <a:avLst/>
                      </a:prstGeom>
                      <a:solidFill>
                        <a:srgbClr val="4E5D7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181BBB" id="Rectángulo 4" o:spid="_x0000_s1026" style="position:absolute;margin-left:204.8pt;margin-top:-3pt;width:15.6pt;height:15.6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" fillcolor="#4e5d72" stroked="f" strokeweight="2pt">
              <w10:wrap anchorx="margin"/>
            </v:rect>
          </w:pict>
        </mc:Fallback>
      </mc:AlternateContent>
    </w:r>
    <w:r w:rsidRPr="00F356EC">
      <w:rPr>
        <w:color w:val="FFFFFF" w:themeColor="background1"/>
      </w:rPr>
      <w:tab/>
    </w:r>
    <w:r w:rsidRPr="00F356EC">
      <w:rPr>
        <w:rFonts w:ascii="Roboto Black" w:hAnsi="Roboto Black"/>
        <w:color w:val="FFFFFF" w:themeColor="background1"/>
        <w:sz w:val="16"/>
        <w:szCs w:val="16"/>
      </w:rPr>
      <w:tab/>
    </w:r>
    <w:r w:rsidRPr="00F356EC">
      <w:rPr>
        <w:rStyle w:val="Nmerodepgina"/>
        <w:rFonts w:ascii="Roboto Black" w:hAnsi="Roboto Black" w:cs="Arial"/>
        <w:color w:val="FFFFFF" w:themeColor="background1"/>
        <w:sz w:val="16"/>
        <w:szCs w:val="16"/>
      </w:rPr>
      <w:fldChar w:fldCharType="begin"/>
    </w:r>
    <w:r w:rsidRPr="00F356EC">
      <w:rPr>
        <w:rStyle w:val="Nmerodepgina"/>
        <w:rFonts w:ascii="Roboto Black" w:hAnsi="Roboto Black" w:cs="Arial"/>
        <w:color w:val="FFFFFF" w:themeColor="background1"/>
        <w:sz w:val="16"/>
        <w:szCs w:val="16"/>
      </w:rPr>
      <w:instrText xml:space="preserve"> PAGE </w:instrText>
    </w:r>
    <w:r w:rsidRPr="00F356EC">
      <w:rPr>
        <w:rStyle w:val="Nmerodepgina"/>
        <w:rFonts w:ascii="Roboto Black" w:hAnsi="Roboto Black" w:cs="Arial"/>
        <w:color w:val="FFFFFF" w:themeColor="background1"/>
        <w:sz w:val="16"/>
        <w:szCs w:val="16"/>
      </w:rPr>
      <w:fldChar w:fldCharType="separate"/>
    </w:r>
    <w:r>
      <w:rPr>
        <w:rStyle w:val="Nmerodepgina"/>
        <w:rFonts w:ascii="Roboto Black" w:hAnsi="Roboto Black" w:cs="Arial"/>
        <w:color w:val="FFFFFF" w:themeColor="background1"/>
        <w:sz w:val="16"/>
        <w:szCs w:val="16"/>
      </w:rPr>
      <w:t>1</w:t>
    </w:r>
    <w:r w:rsidRPr="00F356EC">
      <w:rPr>
        <w:rStyle w:val="Nmerodepgina"/>
        <w:rFonts w:ascii="Roboto Black" w:hAnsi="Roboto Black" w:cs="Arial"/>
        <w:color w:val="FFFFFF" w:themeColor="background1"/>
        <w:sz w:val="16"/>
        <w:szCs w:val="16"/>
      </w:rPr>
      <w:fldChar w:fldCharType="end"/>
    </w:r>
  </w:p>
  <w:p w14:paraId="73E915FB" w14:textId="77777777" w:rsidR="000F74F2" w:rsidRPr="009F7EA4" w:rsidRDefault="000F74F2" w:rsidP="009F7EA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F62AE" w14:textId="77777777" w:rsidR="008D1973" w:rsidRDefault="008D1973">
      <w:r>
        <w:separator/>
      </w:r>
    </w:p>
    <w:p w14:paraId="24F96269" w14:textId="77777777" w:rsidR="008D1973" w:rsidRDefault="008D1973"/>
    <w:p w14:paraId="0E412EA3" w14:textId="77777777" w:rsidR="008D1973" w:rsidRDefault="008D1973"/>
  </w:footnote>
  <w:footnote w:type="continuationSeparator" w:id="0">
    <w:p w14:paraId="1F80D3B4" w14:textId="77777777" w:rsidR="008D1973" w:rsidRDefault="008D1973">
      <w:r>
        <w:continuationSeparator/>
      </w:r>
    </w:p>
    <w:p w14:paraId="2C4667F3" w14:textId="77777777" w:rsidR="008D1973" w:rsidRDefault="008D1973"/>
    <w:p w14:paraId="240E9AAA" w14:textId="77777777" w:rsidR="008D1973" w:rsidRDefault="008D19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A8774" w14:textId="77777777" w:rsidR="00F34243" w:rsidRPr="0026623D" w:rsidRDefault="00023354" w:rsidP="0030263D">
    <w:pPr>
      <w:spacing w:after="240"/>
      <w:ind w:left="-567" w:firstLine="283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BE701C9" wp14:editId="683C7FF7">
              <wp:simplePos x="0" y="0"/>
              <wp:positionH relativeFrom="column">
                <wp:posOffset>-737235</wp:posOffset>
              </wp:positionH>
              <wp:positionV relativeFrom="paragraph">
                <wp:posOffset>262255</wp:posOffset>
              </wp:positionV>
              <wp:extent cx="6819900" cy="140462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199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E07B63" w14:textId="77777777" w:rsidR="0030263D" w:rsidRPr="00C14778" w:rsidRDefault="0030263D" w:rsidP="00542B57">
                          <w:pPr>
                            <w:jc w:val="center"/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C14778"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A</w:t>
                          </w:r>
                          <w:r w:rsidR="00D45DB3" w:rsidRPr="00C14778"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ctividad</w:t>
                          </w:r>
                          <w:r w:rsidRPr="00C14778"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 P</w:t>
                          </w:r>
                          <w:r w:rsidR="00D45DB3" w:rsidRPr="00C14778"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ráctica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BE701C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58.05pt;margin-top:20.65pt;width:537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" filled="f" stroked="f">
              <v:textbox style="mso-fit-shape-to-text:t">
                <w:txbxContent>
                  <w:p w14:paraId="72E07B63" w14:textId="77777777" w:rsidR="0030263D" w:rsidRPr="00C14778" w:rsidRDefault="0030263D" w:rsidP="00542B57">
                    <w:pPr>
                      <w:jc w:val="center"/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 w:rsidRPr="00C14778"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A</w:t>
                    </w:r>
                    <w:r w:rsidR="00D45DB3" w:rsidRPr="00C14778"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ctividad</w:t>
                    </w:r>
                    <w:r w:rsidRPr="00C14778"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 P</w:t>
                    </w:r>
                    <w:r w:rsidR="00D45DB3" w:rsidRPr="00C14778"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>ráctica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67670E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740621FC" wp14:editId="2A52B909">
              <wp:simplePos x="0" y="0"/>
              <wp:positionH relativeFrom="margin">
                <wp:posOffset>-752475</wp:posOffset>
              </wp:positionH>
              <wp:positionV relativeFrom="paragraph">
                <wp:posOffset>223520</wp:posOffset>
              </wp:positionV>
              <wp:extent cx="6878320" cy="464820"/>
              <wp:effectExtent l="0" t="0" r="0" b="0"/>
              <wp:wrapNone/>
              <wp:docPr id="3" name="Rectángulo: esquinas redondeada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78320" cy="464820"/>
                      </a:xfrm>
                      <a:prstGeom prst="roundRect">
                        <a:avLst>
                          <a:gd name="adj" fmla="val 23719"/>
                        </a:avLst>
                      </a:prstGeom>
                      <a:solidFill>
                        <a:srgbClr val="4E5D7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972B356" id="Rectángulo: esquinas redondeadas 3" o:spid="_x0000_s1026" style="position:absolute;margin-left:-59.25pt;margin-top:17.6pt;width:541.6pt;height:36.6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" fillcolor="#4e5d72" stroked="f" strokeweight="2pt">
              <w10:wrap anchorx="margin"/>
            </v:roundrect>
          </w:pict>
        </mc:Fallback>
      </mc:AlternateContent>
    </w:r>
    <w:r w:rsidR="0067670E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9144BE" wp14:editId="5A0708E2">
              <wp:simplePos x="0" y="0"/>
              <wp:positionH relativeFrom="margin">
                <wp:posOffset>-741206</wp:posOffset>
              </wp:positionH>
              <wp:positionV relativeFrom="paragraph">
                <wp:posOffset>812165</wp:posOffset>
              </wp:positionV>
              <wp:extent cx="6864350" cy="9528810"/>
              <wp:effectExtent l="0" t="0" r="12700" b="15240"/>
              <wp:wrapNone/>
              <wp:docPr id="7" name="Rectángulo: esquinas redondeadas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64350" cy="9528810"/>
                      </a:xfrm>
                      <a:prstGeom prst="roundRect">
                        <a:avLst>
                          <a:gd name="adj" fmla="val 2170"/>
                        </a:avLst>
                      </a:prstGeom>
                      <a:noFill/>
                      <a:ln>
                        <a:solidFill>
                          <a:srgbClr val="4E5D7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89A538F" id="Rectángulo: esquinas redondeadas 7" o:spid="_x0000_s1026" style="position:absolute;margin-left:-58.35pt;margin-top:63.95pt;width:540.5pt;height:750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4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" filled="f" strokecolor="#4e5d72" strokeweight="2pt">
              <w10:wrap anchorx="margin"/>
            </v:roundrect>
          </w:pict>
        </mc:Fallback>
      </mc:AlternateContent>
    </w:r>
  </w:p>
  <w:p w14:paraId="245B470E" w14:textId="77777777" w:rsidR="000F74F2" w:rsidRDefault="000F74F2"/>
  <w:p w14:paraId="5CC1BCBA" w14:textId="77777777" w:rsidR="000F74F2" w:rsidRDefault="000F74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B634F"/>
    <w:multiLevelType w:val="multilevel"/>
    <w:tmpl w:val="3D94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87EA4"/>
    <w:multiLevelType w:val="hybridMultilevel"/>
    <w:tmpl w:val="FF948128"/>
    <w:lvl w:ilvl="0" w:tplc="A3D241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C06D5"/>
    <w:multiLevelType w:val="hybridMultilevel"/>
    <w:tmpl w:val="893C5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8A66503"/>
    <w:multiLevelType w:val="hybridMultilevel"/>
    <w:tmpl w:val="F0603BB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ABD64CE"/>
    <w:multiLevelType w:val="hybridMultilevel"/>
    <w:tmpl w:val="00BC658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76766"/>
    <w:multiLevelType w:val="multilevel"/>
    <w:tmpl w:val="1A8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785419">
    <w:abstractNumId w:val="1"/>
  </w:num>
  <w:num w:numId="2" w16cid:durableId="271714148">
    <w:abstractNumId w:val="5"/>
  </w:num>
  <w:num w:numId="3" w16cid:durableId="46078549">
    <w:abstractNumId w:val="2"/>
  </w:num>
  <w:num w:numId="4" w16cid:durableId="1852913079">
    <w:abstractNumId w:val="0"/>
  </w:num>
  <w:num w:numId="5" w16cid:durableId="1132095273">
    <w:abstractNumId w:val="3"/>
  </w:num>
  <w:num w:numId="6" w16cid:durableId="4567244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>
      <o:colormru v:ext="edit" colors="#004563,#85a5cc,#4c7bb4,#395c87,#d0aa72,#dbbe94,#342f47,#74000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5B"/>
    <w:rsid w:val="000122C8"/>
    <w:rsid w:val="00023354"/>
    <w:rsid w:val="00023A8C"/>
    <w:rsid w:val="0003061C"/>
    <w:rsid w:val="000740C2"/>
    <w:rsid w:val="0007723D"/>
    <w:rsid w:val="000774CC"/>
    <w:rsid w:val="00086B7B"/>
    <w:rsid w:val="00091587"/>
    <w:rsid w:val="000A3FB3"/>
    <w:rsid w:val="000D064B"/>
    <w:rsid w:val="000E7072"/>
    <w:rsid w:val="000F74F2"/>
    <w:rsid w:val="000F7526"/>
    <w:rsid w:val="00111E10"/>
    <w:rsid w:val="00134BD5"/>
    <w:rsid w:val="001417B4"/>
    <w:rsid w:val="001473A5"/>
    <w:rsid w:val="00150896"/>
    <w:rsid w:val="00165034"/>
    <w:rsid w:val="00171A14"/>
    <w:rsid w:val="00175A02"/>
    <w:rsid w:val="001833DE"/>
    <w:rsid w:val="00183C4D"/>
    <w:rsid w:val="0018748C"/>
    <w:rsid w:val="00187566"/>
    <w:rsid w:val="00192CCC"/>
    <w:rsid w:val="001A3C1A"/>
    <w:rsid w:val="001B650D"/>
    <w:rsid w:val="001B7081"/>
    <w:rsid w:val="001C1B57"/>
    <w:rsid w:val="001C6A20"/>
    <w:rsid w:val="001F4978"/>
    <w:rsid w:val="002068C9"/>
    <w:rsid w:val="002224E6"/>
    <w:rsid w:val="002310B3"/>
    <w:rsid w:val="00232221"/>
    <w:rsid w:val="002402C0"/>
    <w:rsid w:val="002527A4"/>
    <w:rsid w:val="00255778"/>
    <w:rsid w:val="0026623D"/>
    <w:rsid w:val="00266F82"/>
    <w:rsid w:val="00274853"/>
    <w:rsid w:val="00286B24"/>
    <w:rsid w:val="002B1E7C"/>
    <w:rsid w:val="002B238C"/>
    <w:rsid w:val="002D07AD"/>
    <w:rsid w:val="002E1944"/>
    <w:rsid w:val="002E56CE"/>
    <w:rsid w:val="0030263D"/>
    <w:rsid w:val="00305FCF"/>
    <w:rsid w:val="00340EF7"/>
    <w:rsid w:val="00342600"/>
    <w:rsid w:val="00344CCF"/>
    <w:rsid w:val="00346AB1"/>
    <w:rsid w:val="00352447"/>
    <w:rsid w:val="00361529"/>
    <w:rsid w:val="0038461D"/>
    <w:rsid w:val="0039702E"/>
    <w:rsid w:val="003A4F41"/>
    <w:rsid w:val="003B268B"/>
    <w:rsid w:val="003B741D"/>
    <w:rsid w:val="003D129A"/>
    <w:rsid w:val="003E107B"/>
    <w:rsid w:val="003E687E"/>
    <w:rsid w:val="00401DC0"/>
    <w:rsid w:val="00411EF7"/>
    <w:rsid w:val="0041339F"/>
    <w:rsid w:val="00415BC8"/>
    <w:rsid w:val="00421CE6"/>
    <w:rsid w:val="00427BCB"/>
    <w:rsid w:val="0044286C"/>
    <w:rsid w:val="00446A43"/>
    <w:rsid w:val="0045413B"/>
    <w:rsid w:val="004762EC"/>
    <w:rsid w:val="00497520"/>
    <w:rsid w:val="004C6C02"/>
    <w:rsid w:val="004D7FB9"/>
    <w:rsid w:val="004E1D76"/>
    <w:rsid w:val="004E3914"/>
    <w:rsid w:val="004E4628"/>
    <w:rsid w:val="004E5979"/>
    <w:rsid w:val="004F6846"/>
    <w:rsid w:val="00501064"/>
    <w:rsid w:val="00510AB4"/>
    <w:rsid w:val="00527C33"/>
    <w:rsid w:val="00542B57"/>
    <w:rsid w:val="005445B3"/>
    <w:rsid w:val="00563309"/>
    <w:rsid w:val="00570B66"/>
    <w:rsid w:val="005957A4"/>
    <w:rsid w:val="00596535"/>
    <w:rsid w:val="005A4D0E"/>
    <w:rsid w:val="005B0D47"/>
    <w:rsid w:val="005B2DBD"/>
    <w:rsid w:val="005C6E9D"/>
    <w:rsid w:val="005D14BD"/>
    <w:rsid w:val="005E5F61"/>
    <w:rsid w:val="0061049F"/>
    <w:rsid w:val="00623042"/>
    <w:rsid w:val="0062632F"/>
    <w:rsid w:val="00634EB1"/>
    <w:rsid w:val="006603FA"/>
    <w:rsid w:val="00672058"/>
    <w:rsid w:val="0067670E"/>
    <w:rsid w:val="006777DC"/>
    <w:rsid w:val="00683443"/>
    <w:rsid w:val="006B404B"/>
    <w:rsid w:val="006B59A6"/>
    <w:rsid w:val="006C60BE"/>
    <w:rsid w:val="006E4356"/>
    <w:rsid w:val="006E611E"/>
    <w:rsid w:val="006E6497"/>
    <w:rsid w:val="006F58D7"/>
    <w:rsid w:val="00712B7D"/>
    <w:rsid w:val="00720515"/>
    <w:rsid w:val="00726ADA"/>
    <w:rsid w:val="00730126"/>
    <w:rsid w:val="007316D7"/>
    <w:rsid w:val="00743C6B"/>
    <w:rsid w:val="00747F26"/>
    <w:rsid w:val="007664F4"/>
    <w:rsid w:val="00777C7E"/>
    <w:rsid w:val="007A2DFC"/>
    <w:rsid w:val="007B66B5"/>
    <w:rsid w:val="007C037E"/>
    <w:rsid w:val="007C0EA6"/>
    <w:rsid w:val="007D1461"/>
    <w:rsid w:val="007F4BD5"/>
    <w:rsid w:val="00810EEF"/>
    <w:rsid w:val="0082324F"/>
    <w:rsid w:val="00825EE1"/>
    <w:rsid w:val="00860F68"/>
    <w:rsid w:val="00881269"/>
    <w:rsid w:val="008A1B0A"/>
    <w:rsid w:val="008B69A7"/>
    <w:rsid w:val="008C6A81"/>
    <w:rsid w:val="008C7EF4"/>
    <w:rsid w:val="008D1863"/>
    <w:rsid w:val="008D1973"/>
    <w:rsid w:val="008E44D2"/>
    <w:rsid w:val="008F16EC"/>
    <w:rsid w:val="008F1D49"/>
    <w:rsid w:val="00912143"/>
    <w:rsid w:val="00914CE3"/>
    <w:rsid w:val="00915EA2"/>
    <w:rsid w:val="0092634C"/>
    <w:rsid w:val="00930600"/>
    <w:rsid w:val="00951CFB"/>
    <w:rsid w:val="00952E41"/>
    <w:rsid w:val="0095499B"/>
    <w:rsid w:val="0096371F"/>
    <w:rsid w:val="00963CFE"/>
    <w:rsid w:val="009819FA"/>
    <w:rsid w:val="00987C98"/>
    <w:rsid w:val="009A0840"/>
    <w:rsid w:val="009A0D28"/>
    <w:rsid w:val="009A1FDB"/>
    <w:rsid w:val="009C08DE"/>
    <w:rsid w:val="009C6238"/>
    <w:rsid w:val="009E0F5C"/>
    <w:rsid w:val="009E2084"/>
    <w:rsid w:val="009E4E20"/>
    <w:rsid w:val="009F2111"/>
    <w:rsid w:val="009F7EA4"/>
    <w:rsid w:val="00A03092"/>
    <w:rsid w:val="00A04B0C"/>
    <w:rsid w:val="00A30E22"/>
    <w:rsid w:val="00A334B8"/>
    <w:rsid w:val="00A37958"/>
    <w:rsid w:val="00A449B8"/>
    <w:rsid w:val="00A51B97"/>
    <w:rsid w:val="00A5762E"/>
    <w:rsid w:val="00A6306B"/>
    <w:rsid w:val="00A71199"/>
    <w:rsid w:val="00A86F34"/>
    <w:rsid w:val="00A91FE4"/>
    <w:rsid w:val="00A93D64"/>
    <w:rsid w:val="00A96FA7"/>
    <w:rsid w:val="00AA0210"/>
    <w:rsid w:val="00AB2043"/>
    <w:rsid w:val="00AC0466"/>
    <w:rsid w:val="00AD0898"/>
    <w:rsid w:val="00AD238B"/>
    <w:rsid w:val="00AE6CD6"/>
    <w:rsid w:val="00AF0661"/>
    <w:rsid w:val="00AF63EA"/>
    <w:rsid w:val="00B210B8"/>
    <w:rsid w:val="00B214EB"/>
    <w:rsid w:val="00B3166B"/>
    <w:rsid w:val="00B42A7A"/>
    <w:rsid w:val="00B50884"/>
    <w:rsid w:val="00B52F71"/>
    <w:rsid w:val="00B749D7"/>
    <w:rsid w:val="00B82233"/>
    <w:rsid w:val="00B837D8"/>
    <w:rsid w:val="00B850B3"/>
    <w:rsid w:val="00B87CE6"/>
    <w:rsid w:val="00BB0E28"/>
    <w:rsid w:val="00BF1E6D"/>
    <w:rsid w:val="00C03945"/>
    <w:rsid w:val="00C14778"/>
    <w:rsid w:val="00C23883"/>
    <w:rsid w:val="00C5048F"/>
    <w:rsid w:val="00C61C69"/>
    <w:rsid w:val="00C646CC"/>
    <w:rsid w:val="00C6697A"/>
    <w:rsid w:val="00C779F1"/>
    <w:rsid w:val="00C82330"/>
    <w:rsid w:val="00CB17B0"/>
    <w:rsid w:val="00CB5AE2"/>
    <w:rsid w:val="00CC02C6"/>
    <w:rsid w:val="00CC1A06"/>
    <w:rsid w:val="00CF4A09"/>
    <w:rsid w:val="00D45DB3"/>
    <w:rsid w:val="00D6490A"/>
    <w:rsid w:val="00D64D5B"/>
    <w:rsid w:val="00D7690E"/>
    <w:rsid w:val="00D91CCB"/>
    <w:rsid w:val="00D96F89"/>
    <w:rsid w:val="00DD3949"/>
    <w:rsid w:val="00DD46E5"/>
    <w:rsid w:val="00DD4782"/>
    <w:rsid w:val="00DF555C"/>
    <w:rsid w:val="00E00C40"/>
    <w:rsid w:val="00E062CA"/>
    <w:rsid w:val="00E107F6"/>
    <w:rsid w:val="00E15094"/>
    <w:rsid w:val="00E44B3A"/>
    <w:rsid w:val="00E82E19"/>
    <w:rsid w:val="00E858D6"/>
    <w:rsid w:val="00EA60FF"/>
    <w:rsid w:val="00EC0A35"/>
    <w:rsid w:val="00EC62B6"/>
    <w:rsid w:val="00ED0ED1"/>
    <w:rsid w:val="00EE1156"/>
    <w:rsid w:val="00EE5213"/>
    <w:rsid w:val="00F0286D"/>
    <w:rsid w:val="00F11A13"/>
    <w:rsid w:val="00F16AAB"/>
    <w:rsid w:val="00F2791F"/>
    <w:rsid w:val="00F34243"/>
    <w:rsid w:val="00F356EC"/>
    <w:rsid w:val="00F371AF"/>
    <w:rsid w:val="00F37DEF"/>
    <w:rsid w:val="00F4222C"/>
    <w:rsid w:val="00F47B56"/>
    <w:rsid w:val="00F56572"/>
    <w:rsid w:val="00F605FB"/>
    <w:rsid w:val="00F8459E"/>
    <w:rsid w:val="00F95CB0"/>
    <w:rsid w:val="00FA400E"/>
    <w:rsid w:val="00FA4234"/>
    <w:rsid w:val="00FB18B7"/>
    <w:rsid w:val="00FB2316"/>
    <w:rsid w:val="00FE089F"/>
    <w:rsid w:val="00FE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4563,#85a5cc,#4c7bb4,#395c87,#d0aa72,#dbbe94,#342f47,#740003"/>
    </o:shapedefaults>
    <o:shapelayout v:ext="edit">
      <o:idmap v:ext="edit" data="2"/>
    </o:shapelayout>
  </w:shapeDefaults>
  <w:decimalSymbol w:val=","/>
  <w:listSeparator w:val=";"/>
  <w14:docId w14:val="0256013E"/>
  <w15:docId w15:val="{65B6553C-8997-4BC5-B91D-A18CAB4B6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2143"/>
    <w:rPr>
      <w:sz w:val="24"/>
      <w:szCs w:val="24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27485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Izquierda">
    <w:name w:val="Estilo Izquierda"/>
    <w:basedOn w:val="Normal"/>
    <w:rsid w:val="00BB0E28"/>
    <w:pPr>
      <w:spacing w:before="120" w:after="360" w:line="360" w:lineRule="auto"/>
      <w:ind w:left="-532"/>
    </w:pPr>
    <w:rPr>
      <w:szCs w:val="20"/>
    </w:rPr>
  </w:style>
  <w:style w:type="paragraph" w:styleId="Piedepgina">
    <w:name w:val="footer"/>
    <w:basedOn w:val="Normal"/>
    <w:link w:val="PiedepginaCar"/>
    <w:rsid w:val="00AB2043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39"/>
    <w:rsid w:val="00CB5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930600"/>
  </w:style>
  <w:style w:type="character" w:styleId="Textoennegrita">
    <w:name w:val="Strong"/>
    <w:qFormat/>
    <w:rsid w:val="002E56CE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7C0EA6"/>
    <w:rPr>
      <w:color w:val="808080"/>
    </w:rPr>
  </w:style>
  <w:style w:type="paragraph" w:customStyle="1" w:styleId="EstiloIzquierdadesarrollo">
    <w:name w:val="Estilo Izquierda: desarrollo"/>
    <w:basedOn w:val="Normal"/>
    <w:rsid w:val="00BB0E28"/>
    <w:pPr>
      <w:spacing w:after="240" w:line="360" w:lineRule="auto"/>
      <w:ind w:left="-518" w:firstLine="56"/>
      <w:jc w:val="both"/>
    </w:pPr>
    <w:rPr>
      <w:szCs w:val="20"/>
    </w:rPr>
  </w:style>
  <w:style w:type="paragraph" w:customStyle="1" w:styleId="Textocuadros">
    <w:name w:val="Texto cuadros"/>
    <w:basedOn w:val="Normal"/>
    <w:rsid w:val="00A37958"/>
    <w:pPr>
      <w:spacing w:before="240" w:after="120" w:line="360" w:lineRule="auto"/>
      <w:ind w:left="181" w:right="181"/>
      <w:jc w:val="both"/>
    </w:pPr>
    <w:rPr>
      <w:rFonts w:ascii="Roboto Slab" w:hAnsi="Roboto Slab"/>
      <w:color w:val="404040" w:themeColor="text1" w:themeTint="BF"/>
      <w:sz w:val="20"/>
      <w:szCs w:val="20"/>
    </w:rPr>
  </w:style>
  <w:style w:type="paragraph" w:customStyle="1" w:styleId="EstiloTexto1Izquierda-025cmDerecha05cmDespus12">
    <w:name w:val="Estilo Texto 1 Izquierda:  -025 cm Derecha:  05 cm Después:  12..."/>
    <w:basedOn w:val="Normal"/>
    <w:rsid w:val="004F6846"/>
    <w:pPr>
      <w:spacing w:after="240" w:line="360" w:lineRule="auto"/>
      <w:ind w:left="-142" w:right="282"/>
    </w:pPr>
    <w:rPr>
      <w:rFonts w:ascii="Roboto" w:hAnsi="Roboto"/>
      <w:color w:val="404040" w:themeColor="text1" w:themeTint="BF"/>
      <w:sz w:val="22"/>
      <w:szCs w:val="20"/>
    </w:rPr>
  </w:style>
  <w:style w:type="paragraph" w:customStyle="1" w:styleId="EstiloTexto1Izquierda-025cmDerecha05cmDespus121">
    <w:name w:val="Estilo Texto 1 Izquierda:  -025 cm Derecha:  05 cm Después:  12...1"/>
    <w:basedOn w:val="Normal"/>
    <w:rsid w:val="005B0D47"/>
    <w:pPr>
      <w:spacing w:after="240" w:line="360" w:lineRule="auto"/>
      <w:ind w:left="-142" w:right="282"/>
    </w:pPr>
    <w:rPr>
      <w:rFonts w:ascii="Roboto" w:hAnsi="Roboto"/>
      <w:color w:val="404040" w:themeColor="text1" w:themeTint="BF"/>
      <w:sz w:val="22"/>
      <w:szCs w:val="20"/>
    </w:rPr>
  </w:style>
  <w:style w:type="character" w:customStyle="1" w:styleId="Estilo1">
    <w:name w:val="Estilo1"/>
    <w:basedOn w:val="Fuentedeprrafopredeter"/>
    <w:uiPriority w:val="1"/>
    <w:rsid w:val="009E4E20"/>
    <w:rPr>
      <w:rFonts w:ascii="Roboto" w:hAnsi="Roboto"/>
      <w:color w:val="404040" w:themeColor="text1" w:themeTint="BF"/>
      <w:sz w:val="20"/>
    </w:rPr>
  </w:style>
  <w:style w:type="paragraph" w:customStyle="1" w:styleId="Estiloobjetivogeneralydesarrollodelaactividad">
    <w:name w:val="Estilo objetivo general y desarrollo de la actividad"/>
    <w:basedOn w:val="Normal"/>
    <w:rsid w:val="00912143"/>
    <w:pPr>
      <w:spacing w:before="240" w:after="120" w:line="360" w:lineRule="auto"/>
      <w:ind w:left="174" w:right="282"/>
    </w:pPr>
    <w:rPr>
      <w:rFonts w:ascii="Roboto" w:hAnsi="Roboto"/>
      <w:b/>
      <w:bCs/>
      <w:color w:val="4E5D72"/>
      <w:szCs w:val="20"/>
    </w:rPr>
  </w:style>
  <w:style w:type="paragraph" w:customStyle="1" w:styleId="EstiloTtuloActividadPrctica">
    <w:name w:val="Estilo Título Actividad Práctica"/>
    <w:basedOn w:val="Ttulo2"/>
    <w:rsid w:val="00912143"/>
    <w:pPr>
      <w:spacing w:after="60" w:line="360" w:lineRule="auto"/>
      <w:ind w:left="-448"/>
    </w:pPr>
    <w:rPr>
      <w:rFonts w:ascii="Roboto" w:hAnsi="Roboto"/>
      <w:b/>
      <w:bCs/>
      <w:color w:val="4E5D72"/>
      <w:sz w:val="28"/>
      <w:szCs w:val="20"/>
    </w:rPr>
  </w:style>
  <w:style w:type="character" w:customStyle="1" w:styleId="Ttulo2Car">
    <w:name w:val="Título 2 Car"/>
    <w:basedOn w:val="Fuentedeprrafopredeter"/>
    <w:link w:val="Ttulo2"/>
    <w:semiHidden/>
    <w:rsid w:val="0027485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Estilonormalcuadroobjetivogeneraldesarrollodelaactividad">
    <w:name w:val="Estilo normal cuadro objetivo general/desarrollo de la actividad"/>
    <w:basedOn w:val="Normal"/>
    <w:rsid w:val="00912143"/>
    <w:pPr>
      <w:spacing w:after="240" w:line="360" w:lineRule="auto"/>
      <w:ind w:left="449" w:right="282"/>
    </w:pPr>
    <w:rPr>
      <w:rFonts w:ascii="Roboto" w:hAnsi="Roboto"/>
      <w:color w:val="404040"/>
      <w:sz w:val="22"/>
      <w:szCs w:val="20"/>
    </w:rPr>
  </w:style>
  <w:style w:type="paragraph" w:customStyle="1" w:styleId="Estiloenunciado">
    <w:name w:val="Estilo enunciado"/>
    <w:basedOn w:val="Normal"/>
    <w:rsid w:val="00BB0E28"/>
    <w:pPr>
      <w:spacing w:after="240" w:line="360" w:lineRule="auto"/>
      <w:ind w:left="-142" w:right="282"/>
      <w:jc w:val="both"/>
    </w:pPr>
    <w:rPr>
      <w:rFonts w:ascii="Roboto" w:hAnsi="Roboto"/>
      <w:b/>
      <w:bCs/>
      <w:color w:val="404040" w:themeColor="text1" w:themeTint="BF"/>
      <w:sz w:val="22"/>
      <w:szCs w:val="20"/>
    </w:rPr>
  </w:style>
  <w:style w:type="character" w:customStyle="1" w:styleId="EstiloTextodelmarcadordeposicinTexto1">
    <w:name w:val="Estilo Texto del marcador de posición + Texto 1"/>
    <w:basedOn w:val="Textodelmarcadordeposicin"/>
    <w:rsid w:val="005B0D47"/>
    <w:rPr>
      <w:rFonts w:ascii="Roboto" w:hAnsi="Roboto"/>
      <w:color w:val="404040" w:themeColor="text1" w:themeTint="BF"/>
      <w:sz w:val="22"/>
    </w:rPr>
  </w:style>
  <w:style w:type="paragraph" w:styleId="Encabezado">
    <w:name w:val="header"/>
    <w:basedOn w:val="Normal"/>
    <w:link w:val="EncabezadoCar"/>
    <w:unhideWhenUsed/>
    <w:rsid w:val="009F7EA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F7EA4"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rsid w:val="009F7EA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3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ra.cejudo\Documents\Plantillas%20Word\Plantillas\plantilla-practic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EF70EA8209742EBADBD92F0ED542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692E5-0DCC-49F6-86BE-EAC968CC579E}"/>
      </w:docPartPr>
      <w:docPartBody>
        <w:p w:rsidR="00E1435E" w:rsidRDefault="00000000">
          <w:pPr>
            <w:pStyle w:val="3EF70EA8209742EBADBD92F0ED54215E"/>
          </w:pPr>
          <w:r w:rsidRPr="004F14C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05BA0A43E994332B56B8AB09A23A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FDB75-353D-4C0C-B500-A01B8881855B}"/>
      </w:docPartPr>
      <w:docPartBody>
        <w:p w:rsidR="00E1435E" w:rsidRDefault="00000000">
          <w:pPr>
            <w:pStyle w:val="C05BA0A43E994332B56B8AB09A23AB81"/>
          </w:pPr>
          <w:r w:rsidRPr="004F14C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13137E20E8D4CF4855B70B582B11A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F65723-80D4-4C36-86B0-D1505981F6BF}"/>
      </w:docPartPr>
      <w:docPartBody>
        <w:p w:rsidR="00E1435E" w:rsidRDefault="00000000">
          <w:pPr>
            <w:pStyle w:val="F13137E20E8D4CF4855B70B582B11A36"/>
          </w:pPr>
          <w:r w:rsidRPr="004F14C2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Slab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 Black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5E"/>
    <w:rsid w:val="003B566C"/>
    <w:rsid w:val="00E1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3EF70EA8209742EBADBD92F0ED54215E">
    <w:name w:val="3EF70EA8209742EBADBD92F0ED54215E"/>
  </w:style>
  <w:style w:type="paragraph" w:customStyle="1" w:styleId="C05BA0A43E994332B56B8AB09A23AB81">
    <w:name w:val="C05BA0A43E994332B56B8AB09A23AB81"/>
  </w:style>
  <w:style w:type="paragraph" w:customStyle="1" w:styleId="F13137E20E8D4CF4855B70B582B11A36">
    <w:name w:val="F13137E20E8D4CF4855B70B582B11A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D4118-3A21-4DF7-A37B-8E617BBB6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plantilla-practica</Template>
  <TotalTime>6</TotalTime>
  <Pages>1</Pages>
  <Words>123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Y APELLIDOS</vt:lpstr>
    </vt:vector>
  </TitlesOfParts>
  <Company>The houze!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Y APELLIDOS</dc:title>
  <dc:creator>sandra.cejudo</dc:creator>
  <cp:lastModifiedBy>laura.plaza</cp:lastModifiedBy>
  <cp:revision>2</cp:revision>
  <cp:lastPrinted>2021-12-22T11:47:00Z</cp:lastPrinted>
  <dcterms:created xsi:type="dcterms:W3CDTF">2022-06-10T11:14:00Z</dcterms:created>
  <dcterms:modified xsi:type="dcterms:W3CDTF">2023-09-07T07:23:00Z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9ddcd9-7b03-4eb9-92c0-686702641383_Enabled">
    <vt:lpwstr>true</vt:lpwstr>
  </property>
  <property fmtid="{D5CDD505-2E9C-101B-9397-08002B2CF9AE}" pid="3" name="MSIP_Label_fc9ddcd9-7b03-4eb9-92c0-686702641383_SetDate">
    <vt:lpwstr>2022-01-12T10:47:01Z</vt:lpwstr>
  </property>
  <property fmtid="{D5CDD505-2E9C-101B-9397-08002B2CF9AE}" pid="4" name="MSIP_Label_fc9ddcd9-7b03-4eb9-92c0-686702641383_Method">
    <vt:lpwstr>Standard</vt:lpwstr>
  </property>
  <property fmtid="{D5CDD505-2E9C-101B-9397-08002B2CF9AE}" pid="5" name="MSIP_Label_fc9ddcd9-7b03-4eb9-92c0-686702641383_Name">
    <vt:lpwstr>defa4170-0d19-0005-0004-bc88714345d2</vt:lpwstr>
  </property>
  <property fmtid="{D5CDD505-2E9C-101B-9397-08002B2CF9AE}" pid="6" name="MSIP_Label_fc9ddcd9-7b03-4eb9-92c0-686702641383_SiteId">
    <vt:lpwstr>cca48635-5890-44cd-aa5a-dfd4bacb8043</vt:lpwstr>
  </property>
  <property fmtid="{D5CDD505-2E9C-101B-9397-08002B2CF9AE}" pid="7" name="MSIP_Label_fc9ddcd9-7b03-4eb9-92c0-686702641383_ActionId">
    <vt:lpwstr>53ce8754-4187-4cc2-9065-452bd3e5d957</vt:lpwstr>
  </property>
  <property fmtid="{D5CDD505-2E9C-101B-9397-08002B2CF9AE}" pid="8" name="MSIP_Label_fc9ddcd9-7b03-4eb9-92c0-686702641383_ContentBits">
    <vt:lpwstr>0</vt:lpwstr>
  </property>
</Properties>
</file>