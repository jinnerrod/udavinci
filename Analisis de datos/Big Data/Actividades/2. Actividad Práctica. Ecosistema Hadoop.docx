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646B1F" w14:textId="77777777">
      <w:pPr>
        <w:pBdr/>
        <w:spacing/>
        <w:ind/>
        <w:rPr/>
      </w:pPr>
      <w:r/>
      <w:r/>
    </w:p>
    <w:p w14:paraId="5D6E5376" w14:textId="77777777">
      <w:pPr>
        <w:pStyle w:val="849"/>
        <w:pBdr/>
        <w:spacing w:after="480"/>
        <w:ind/>
        <w:rPr/>
      </w:pPr>
      <w:r/>
      <w:r/>
      <w:r>
        <mc:AlternateContent>
          <mc:Choice Requires="wpg">
            <w:drawing>
              <wp:inline xmlns:wp="http://schemas.openxmlformats.org/drawingml/2006/wordprocessingDrawing" distT="0" distB="0" distL="0" distR="0">
                <wp:extent cx="4927405" cy="877824"/>
                <wp:effectExtent l="0" t="0" r="0" b="0"/>
                <wp:docPr id="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9458" name="Imagen 1" descr="Interfaz de usuario gráfica, Texto, Aplicación, Correo electrónico&#10;&#10;Descripción generada automáticamente"/>
                        <pic:cNvPicPr>
                          <a:picLocks noChangeAspect="1"/>
                        </pic:cNvPicPr>
                        <pic:nvPr/>
                      </pic:nvPicPr>
                      <pic:blipFill rotWithShape="1">
                        <a:blip r:embed="rId13"/>
                        <a:stretch/>
                      </pic:blipFill>
                      <pic:spPr bwMode="auto">
                        <a:xfrm rot="0" flipH="0" flipV="0">
                          <a:off x="0" y="0"/>
                          <a:ext cx="4927404" cy="877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7.98pt;height:69.12pt;mso-wrap-distance-left:0.00pt;mso-wrap-distance-top:0.00pt;mso-wrap-distance-right:0.00pt;mso-wrap-distance-bottom:0.00pt;rotation:0;z-index:1;" stroked="false">
                <v:imagedata r:id="rId13" o:title=""/>
                <o:lock v:ext="edit" rotation="t"/>
              </v:shape>
            </w:pict>
          </mc:Fallback>
        </mc:AlternateContent>
      </w:r>
      <w:r/>
      <w:r/>
    </w:p>
    <w:p w14:paraId="6C84AF7B" w14:textId="298C8141">
      <w:pPr>
        <w:pStyle w:val="861"/>
        <w:pBdr/>
        <w:spacing/>
        <w:ind/>
        <w:rPr/>
      </w:pPr>
      <w:r/>
      <w:bookmarkStart w:id="0" w:name="_Hlk144891945"/>
      <w:r>
        <w:t xml:space="preserve">Ecosistema Hadoop</w:t>
      </w:r>
      <w:bookmarkEnd w:id="0"/>
      <w:r/>
    </w:p>
    <w:tbl>
      <w:tblPr>
        <w:tblStyle w:val="851"/>
        <w:tblInd w:w="-714" w:type="dxa"/>
        <w:tblW w:w="9923" w:type="dxa"/>
        <w:tblBorders>
          <w:top w:val="single" w:color="4e5d72" w:sz="18" w:space="0"/>
          <w:left w:val="none" w:color="auto" w:sz="0" w:space="0"/>
          <w:bottom w:val="single" w:color="4e5d72" w:sz="18" w:space="0"/>
          <w:right w:val="none" w:color="auto" w:sz="0" w:space="0"/>
          <w:insideH w:val="single" w:color="4e5d72" w:sz="18" w:space="0"/>
          <w:insideV w:val="single" w:color="4e5d72" w:sz="18" w:space="0"/>
        </w:tblBorders>
        <w:shd w:val="clear" w:color="auto" w:fill="e0eaf5"/>
        <w:tblLook w:val="04A0" w:firstRow="1" w:lastRow="0" w:firstColumn="1" w:lastColumn="0" w:noHBand="0" w:noVBand="1"/>
        <w:tblCaption w:val="tableMediaContent"/>
      </w:tblPr>
      <w:tblGrid>
        <w:gridCol w:w="9923"/>
      </w:tblGrid>
      <w:tr>
        <w:trPr/>
        <w:tc>
          <w:tcPr>
            <w:shd w:val="clear" w:color="auto" w:fill="e0eaf5"/>
            <w:tcBorders/>
            <w:tcW w:w="9923" w:type="dxa"/>
          </w:tcPr>
          <w:p w14:paraId="394CE4D1" w14:textId="77777777">
            <w:pPr>
              <w:pStyle w:val="860"/>
              <w:pBdr/>
              <w:spacing/>
              <w:ind/>
              <w:rPr/>
            </w:pPr>
            <w:r>
              <w:t xml:space="preserve">Objetivo general</w:t>
            </w:r>
            <w:r/>
          </w:p>
          <w:p w14:paraId="55F2E564" w14:textId="75C89BCC">
            <w:pPr>
              <w:pStyle w:val="863"/>
              <w:pBdr/>
              <w:spacing/>
              <w:ind/>
              <w:rPr/>
            </w:pPr>
            <w:r>
              <w:t xml:space="preserve">Comprender el concepto del Hadoop, sus ventajas y métodos de implementación.</w:t>
            </w:r>
            <w:r/>
          </w:p>
          <w:p w14:paraId="62570165" w14:textId="77777777">
            <w:pPr>
              <w:pStyle w:val="860"/>
              <w:pBdr/>
              <w:spacing/>
              <w:ind/>
              <w:rPr/>
            </w:pPr>
            <w:r>
              <w:t xml:space="preserve">Desarrollo de la actividad</w:t>
            </w:r>
            <w:r/>
          </w:p>
          <w:p w14:paraId="3EDD7840" w14:textId="04E1629A">
            <w:pPr>
              <w:pStyle w:val="863"/>
              <w:pBdr/>
              <w:spacing/>
              <w:ind/>
              <w:rPr>
                <w:rStyle w:val="859"/>
              </w:rPr>
            </w:pPr>
            <w:r>
              <w:t xml:space="preserve">Con lo interiorizado en la unidad responde a las siguientes cuestiones plasmadas a continuación. </w:t>
            </w:r>
            <w:r>
              <w:rPr>
                <w:rStyle w:val="859"/>
              </w:rPr>
            </w:r>
          </w:p>
        </w:tc>
      </w:tr>
    </w:tbl>
    <w:p w14:paraId="2DF6D7D4" w14:textId="77777777">
      <w:pPr>
        <w:pBdr/>
        <w:spacing w:line="360" w:lineRule="auto"/>
        <w:ind w:left="-709"/>
        <w:jc w:val="both"/>
        <w:rPr>
          <w:rFonts w:ascii="Verdana" w:hAnsi="Verdana" w:cs="Arial"/>
          <w:b/>
          <w:sz w:val="20"/>
          <w:szCs w:val="20"/>
        </w:rPr>
      </w:pPr>
      <w:r>
        <w:rPr>
          <w:rFonts w:ascii="Verdana" w:hAnsi="Verdana" w:cs="Arial"/>
          <w:b/>
          <w:sz w:val="20"/>
          <w:szCs w:val="20"/>
        </w:rPr>
      </w:r>
      <w:r>
        <w:rPr>
          <w:rFonts w:ascii="Verdana" w:hAnsi="Verdana" w:cs="Arial"/>
          <w:b/>
          <w:sz w:val="20"/>
          <w:szCs w:val="20"/>
        </w:rPr>
      </w:r>
    </w:p>
    <w:p w14:paraId="71C2AE63" w14:textId="77777777">
      <w:pPr>
        <w:pStyle w:val="855"/>
        <w:pBdr/>
        <w:spacing/>
        <w:ind/>
        <w:rPr/>
      </w:pPr>
      <w:r/>
      <w:r/>
    </w:p>
    <w:p w14:paraId="54A90C04" w14:textId="5D78EBD5">
      <w:pPr>
        <w:pStyle w:val="864"/>
        <w:pBdr/>
        <w:spacing/>
        <w:ind/>
        <w:rPr/>
      </w:pPr>
      <w:r>
        <w:t xml:space="preserve">1. </w:t>
      </w:r>
      <w:bookmarkStart w:id="1" w:name="_Hlk144891956"/>
      <w:r>
        <w:t xml:space="preserve">¿Qué es el Hadoop?</w:t>
      </w:r>
      <w:bookmarkEnd w:id="1"/>
      <w:r/>
      <w:r/>
    </w:p>
    <w:sdt>
      <w:sdtPr>
        <w15:appearance w15:val="boundingBox"/>
        <w:id w:val="361943262"/>
        <w:placeholder>
          <w:docPart w:val="3EF70EA8209742EBADBD92F0ED54215E"/>
        </w:placeholder>
        <w:showingPlcHdr w:val="true"/>
        <w:temporary w:val="true"/>
        <w:rPr/>
      </w:sdtPr>
      <w:sdtContent>
        <w:p w14:paraId="743EDFA0" w14:textId="77777777">
          <w:pPr>
            <w:pStyle w:val="858"/>
            <w:pBdr/>
            <w:spacing/>
            <w:ind/>
            <w:rPr>
              <w:rStyle w:val="865"/>
            </w:rPr>
          </w:pPr>
          <w:r>
            <w:rPr>
              <w:rStyle w:val="865"/>
            </w:rPr>
            <w:t xml:space="preserve">DEFINICIÓN Y COMPONENTES</w:t>
            <w:br/>
            <w:br/>
            <w:t xml:space="preserve">Hadoop es un framework de software de Apache Software Found</w:t>
          </w:r>
          <w:r>
            <w:rPr>
              <w:rStyle w:val="865"/>
            </w:rPr>
            <w:t xml:space="preserve">ation que se utiliza para almacenar y procesar Big Data. Tiene dos componentes principales:</w:t>
            <w:br/>
            <w:br/>
            <w:t xml:space="preserve">1. HDFS (Hadoop Distributed File System): Sistema de almacenamiento distribuido que proporciona almacenamiento confiable y escalable.</w:t>
            <w:br/>
            <w:t xml:space="preserve">2. MapReduce: Marco de proces</w:t>
          </w:r>
          <w:r>
            <w:rPr>
              <w:rStyle w:val="865"/>
            </w:rPr>
            <w:t xml:space="preserve">amiento de datos que permite realizar cálculos paralelos sobre grandes conjuntos de datos.</w:t>
            <w:br/>
            <w:br/>
            <w:t xml:space="preserve">CARACTERÍSTICAS PRINCIPALES</w:t>
            <w:br/>
            <w:br/>
            <w:t xml:space="preserve">Hadoop tiene la capacidad de administrar grandes conjuntos de datos distribuyendo el conjunto de datos en fragmentos más pequeños en mú</w:t>
          </w:r>
          <w:r>
            <w:rPr>
              <w:rStyle w:val="865"/>
            </w:rPr>
            <w:t xml:space="preserve">ltiples máquinas y realizando cálculos paralelos en ellos. Utiliza una arquitectura maestro-esclavo donde:</w:t>
            <w:br/>
            <w:t xml:space="preserve">• NameNode: Nodo maestro que administra el sistema de archivos y regula el acceso a archivos</w:t>
            <w:br/>
            <w:t xml:space="preserve">• DataNodes: Nodos esclavos que almacenan los datos real</w:t>
          </w:r>
          <w:r>
            <w:rPr>
              <w:rStyle w:val="865"/>
            </w:rPr>
            <w:t xml:space="preserve">es</w:t>
            <w:br/>
            <w:t xml:space="preserve">• YARN: Componente que administra los recursos y monitoriza los trabajos</w:t>
            <w:br/>
            <w:br/>
            <w:t xml:space="preserve">RELACIÓN CON BIG DATA</w:t>
            <w:br/>
            <w:br/>
            <w:t xml:space="preserve">Hadoop es un componente esencial de la industria de Big Data porque:</w:t>
            <w:br/>
            <w:t xml:space="preserve">• Proporciona una capa de almacenamiento confiable (HDFS) que puede escalar masivamente</w:t>
          </w:r>
          <w:r>
            <w:rPr>
              <w:rStyle w:val="865"/>
            </w:rPr>
            <w:br/>
            <w:t xml:space="preserve">• Facilita el análisis de grandes cantidades de datos</w:t>
            <w:br/>
            <w:t xml:space="preserve">• Permite procesamiento distribuido en paralelo</w:t>
            <w:br/>
            <w:t xml:space="preserve">• Empresas como Yahoo y Facebook utilizan HDFS para almacenar sus datos</w:t>
            <w:br/>
            <w:t xml:space="preserve">• Soporta los requisitos de volumen, variedad, velocidad y veracidad del Big Data</w:t>
          </w:r>
          <w:r>
            <w:rPr>
              <w:rStyle w:val="865"/>
            </w:rPr>
          </w:r>
        </w:p>
      </w:sdtContent>
    </w:sdt>
    <w:p w14:paraId="2B15E5BA" w14:textId="6B008F9C">
      <w:pPr>
        <w:pStyle w:val="864"/>
        <w:pBdr/>
        <w:spacing/>
        <w:ind/>
        <w:rPr/>
      </w:pPr>
      <w:r>
        <w:t xml:space="preserve">2. </w:t>
      </w:r>
      <w:bookmarkStart w:id="2" w:name="_Hlk144891972"/>
      <w:r>
        <w:t xml:space="preserve">¿Cuáles son las ventajas que ofrece el Hadoop? </w:t>
      </w:r>
      <w:bookmarkEnd w:id="2"/>
      <w:r/>
      <w:r/>
    </w:p>
    <w:sdt>
      <w:sdtPr>
        <w15:appearance w15:val="boundingBox"/>
        <w:id w:val="-547993097"/>
        <w:placeholder>
          <w:docPart w:val="C05BA0A43E994332B56B8AB09A23AB81"/>
        </w:placeholder>
        <w:showingPlcHdr w:val="true"/>
        <w:temporary w:val="true"/>
        <w:rPr/>
      </w:sdtPr>
      <w:sdtContent>
        <w:p w14:paraId="021AD9EE" w14:textId="77777777">
          <w:pPr>
            <w:pStyle w:val="858"/>
            <w:pBdr/>
            <w:spacing/>
            <w:ind/>
            <w:rPr>
              <w:rStyle w:val="865"/>
            </w:rPr>
          </w:pPr>
          <w:r>
            <w:rPr>
              <w:rStyle w:val="865"/>
            </w:rPr>
            <w:t xml:space="preserve">VENTAJAS PRINCIPALES DE HADOOP</w:t>
            <w:br/>
            <w:br/>
            <w:t xml:space="preserve">1. ECONÓMICO</w:t>
            <w:br/>
            <w:t xml:space="preserve">Hadoop es un pr</w:t>
          </w:r>
          <w:r>
            <w:rPr>
              <w:rStyle w:val="865"/>
            </w:rPr>
            <w:t xml:space="preserve">oducto Apache de código abierto y software gratuito. Aunque tiene costos de hardware asociados, es rentable porque utiliza hardware básico y máquinas baratas para almacenar conjuntos de datos, no requiere máquinas especializadas costosas.</w:t>
            <w:br/>
            <w:br/>
            <w:t xml:space="preserve">2. ESCALABLE</w:t>
            <w:br/>
            <w:t xml:space="preserve">Had</w:t>
          </w:r>
          <w:r>
            <w:rPr>
              <w:rStyle w:val="865"/>
            </w:rPr>
            <w:t xml:space="preserve">oop distribuye grandes conjuntos de datos en varias máquinas de un clúster. Se pueden agregar fácilmente nuevas máquinas a los nodos de un clúster y se puede escalar a miles de nodos que almacenan terabytes de datos sin degradación significativa del rendim</w:t>
          </w:r>
          <w:r>
            <w:rPr>
              <w:rStyle w:val="865"/>
            </w:rPr>
            <w:t xml:space="preserve">iento.</w:t>
            <w:br/>
            <w:br/>
            <w:t xml:space="preserve">3. TOLERANCIA A FALLOS</w:t>
            <w:br/>
            <w:t xml:space="preserve">Hadoop almacena de forma predeterminada 3 réplicas de datos en los nodos de un clúster. Si algún nodo deja de funcionar, los datos se pueden recuperar de otros nodos sin pérdida de información, garantizando la disponibilidad </w:t>
          </w:r>
          <w:r>
            <w:rPr>
              <w:rStyle w:val="865"/>
            </w:rPr>
            <w:t xml:space="preserve">continua.</w:t>
            <w:br/>
            <w:br/>
            <w:t xml:space="preserve">4. RAPIDEZ</w:t>
            <w:br/>
            <w:t xml:space="preserve">Dado que Hadoop procesa datos distribuidos en paralelo, puede procesar grandes conjuntos de datos mucho más rápido que los sistemas tradicionales. Es muy adecuado para el procesamiento de datos por lotes (batch processing) en tiempo c</w:t>
          </w:r>
          <w:r>
            <w:rPr>
              <w:rStyle w:val="865"/>
            </w:rPr>
            <w:t xml:space="preserve">onsiderable.</w:t>
            <w:br/>
            <w:br/>
            <w:t xml:space="preserve">5. FLEXIBILIDAD</w:t>
            <w:br/>
            <w:t xml:space="preserve">Hadoop puede almacenar datos estructurados, semiestructurados y no estructurados. Acepta datos en forma de archivo de texto, imágenes, archivos CSV, archivos XML, correos electrónicos, etc., sin necesidad de pre-procesamiento.</w:t>
          </w:r>
          <w:r>
            <w:rPr>
              <w:rStyle w:val="865"/>
            </w:rPr>
            <w:br/>
            <w:br/>
            <w:t xml:space="preserve">6. LOCALIDAD DE DATOS</w:t>
            <w:br/>
            <w:t xml:space="preserve">Tradicionalmente, los datos debían moverse a la ubicación donde se procesa. En Hadoop, la aplicación de procesamiento va a la ubicación de los datos para realizar el cálculo. Esto reduce significativamente la demora en el procesamie</w:t>
          </w:r>
          <w:r>
            <w:rPr>
              <w:rStyle w:val="865"/>
            </w:rPr>
            <w:t xml:space="preserve">nto de datos.</w:t>
            <w:br/>
            <w:br/>
            <w:t xml:space="preserve">7. COMPATIBILIDAD</w:t>
            <w:br/>
            <w:t xml:space="preserve">La mayoría de las herramientas de Big Data emergentes se integran fácilmente con Hadoop, como Apache Spark. Utilizan Hadoop como plataforma de almacenamiento base y funcionan como su sistema de procesamiento complementario.</w:t>
          </w:r>
          <w:r>
            <w:rPr>
              <w:rStyle w:val="865"/>
            </w:rPr>
          </w:r>
        </w:p>
      </w:sdtContent>
    </w:sdt>
    <w:p w14:paraId="5B272C44" w14:textId="7DE3BF49">
      <w:pPr>
        <w:pStyle w:val="864"/>
        <w:pBdr/>
        <w:spacing/>
        <w:ind/>
        <w:rPr/>
      </w:pPr>
      <w:r>
        <w:t xml:space="preserve">3. </w:t>
      </w:r>
      <w:bookmarkStart w:id="3" w:name="_Hlk144891983"/>
      <w:r>
        <w:t xml:space="preserve">¿Cuáles son sus métodos de implementación? </w:t>
      </w:r>
      <w:bookmarkEnd w:id="3"/>
      <w:r>
        <w:t xml:space="preserve">Desarróllalos.</w:t>
      </w:r>
      <w:r/>
    </w:p>
    <w:sdt>
      <w:sdtPr>
        <w15:appearance w15:val="boundingBox"/>
        <w:id w:val="-1235237783"/>
        <w:placeholder>
          <w:docPart w:val="F13137E20E8D4CF4855B70B582B11A36"/>
        </w:placeholder>
        <w:showingPlcHdr w:val="true"/>
        <w:temporary w:val="true"/>
        <w:rPr/>
      </w:sdtPr>
      <w:sdtContent>
        <w:p w14:paraId="08DA1E60" w14:textId="77777777">
          <w:pPr>
            <w:pStyle w:val="858"/>
            <w:pBdr/>
            <w:spacing/>
            <w:ind/>
            <w:rPr>
              <w:rFonts w:ascii="Times New Roman" w:hAnsi="Times New Roman"/>
              <w:sz w:val="24"/>
            </w:rPr>
          </w:pPr>
          <w:r>
            <w:rPr>
              <w:rStyle w:val="865"/>
            </w:rPr>
            <w:t xml:space="preserve">MÉTODOS DE IMPLEMENTACIÓN DE HADOOP</w:t>
            <w:br/>
            <w:br/>
            <w:t xml:space="preserve">Existen tres modos distintos de implementación de Hadoop según las necesidades y la arquitectura disponible:</w:t>
            <w:br/>
            <w:br/>
            <w:t xml:space="preserve">1. MODO AUTÓNOMO (STANDALONE MODE)</w:t>
            <w:br/>
            <w:t xml:space="preserve">DEFINICIÓN:</w:t>
            <w:br/>
            <w:t xml:space="preserve">Es el modo predeter</w:t>
          </w:r>
          <w:r>
            <w:rPr>
              <w:rStyle w:val="865"/>
            </w:rPr>
            <w:t xml:space="preserve">minado de configuración de Hadoop. En este modo, no utiliza HDFS ni utiliza el sistema distribuido, sino que emplea el sistema de archivos local tanto para la entrada como para la salida.</w:t>
            <w:br/>
            <w:br/>
            <w:t xml:space="preserve">CARACTERÍSTICAS:</w:t>
            <w:br/>
            <w:t xml:space="preserve">• Toda la ejecución ocurre en una única máquina lo</w:t>
          </w:r>
          <w:r>
            <w:rPr>
              <w:rStyle w:val="865"/>
            </w:rPr>
            <w:t xml:space="preserve">cal</w:t>
            <w:br/>
            <w:t xml:space="preserve">• No hay demonio distribuido en ejecución</w:t>
            <w:br/>
            <w:t xml:space="preserve">• Utiliza el sistema de archivos local del sistema operativo</w:t>
            <w:br/>
            <w:t xml:space="preserve">• Útil para depuración (debugging) y pruebas iniciales</w:t>
            <w:br/>
            <w:t xml:space="preserve">• No se replica datos</w:t>
            <w:br/>
            <w:br/>
            <w:t xml:space="preserve">CASOS DE USO:</w:t>
            <w:br/>
            <w:t xml:space="preserve">• Desarrollo y pruebas de aplicaciones MapReduce</w:t>
            <w:br/>
            <w:t xml:space="preserve">• Entorn</w:t>
          </w:r>
          <w:r>
            <w:rPr>
              <w:rStyle w:val="865"/>
            </w:rPr>
            <w:t xml:space="preserve">o de aprendizaje</w:t>
            <w:br/>
            <w:t xml:space="preserve">• Depuración de código sin infraestructura distribuida</w:t>
            <w:br/>
            <w:br/>
            <w:t xml:space="preserve">2. MODO PSEUDODISTRIBUIDO (PSEUDO-DISTRIBUTED MODE)</w:t>
            <w:br/>
            <w:t xml:space="preserve">DEFINICIÓN:</w:t>
            <w:br/>
            <w:t xml:space="preserve">También se denomina clúster de un solo nodo en el cual tanto NameNode como DataNode residen en la misma máquina. Todos </w:t>
          </w:r>
          <w:r>
            <w:rPr>
              <w:rStyle w:val="865"/>
            </w:rPr>
            <w:t xml:space="preserve">los daemons se ejecutan en la misma máquina en este modo.</w:t>
            <w:br/>
            <w:br/>
            <w:t xml:space="preserve">CARACTERÍSTICAS:</w:t>
            <w:br/>
            <w:t xml:space="preserve">• Simula un clúster distribuido en una única máquina</w:t>
            <w:br/>
            <w:t xml:space="preserve">• Ejecuta todos los componentes (NameNode, DataNode, JobTracker, TaskTracker) en un solo servidor</w:t>
            <w:br/>
            <w:t xml:space="preserve">• Utiliza HDFS para replicar </w:t>
          </w:r>
          <w:r>
            <w:rPr>
              <w:rStyle w:val="865"/>
            </w:rPr>
            <w:t xml:space="preserve">y almacenar datos localmente</w:t>
            <w:br/>
            <w:t xml:space="preserve">• Proporciona un clúster en pleno funcionamiento en una sola máquina</w:t>
            <w:br/>
            <w:t xml:space="preserve">• Permite replicación de datos (por defecto 3 réplicas)</w:t>
            <w:br/>
            <w:br/>
            <w:t xml:space="preserve">CASOS DE USO:</w:t>
            <w:br/>
            <w:t xml:space="preserve">• Pruebas más realistas de aplicaciones distribuidas</w:t>
            <w:br/>
            <w:t xml:space="preserve">• Entrenamiento en ambiente simila</w:t>
          </w:r>
          <w:r>
            <w:rPr>
              <w:rStyle w:val="865"/>
            </w:rPr>
            <w:t xml:space="preserve">r al producción</w:t>
            <w:br/>
            <w:t xml:space="preserve">• Validación de conceptos (PoC) sin infraestructura compleja</w:t>
            <w:br/>
            <w:t xml:space="preserve">• Desarrollo en máquinas locales</w:t>
            <w:br/>
            <w:br/>
            <w:t xml:space="preserve">3. MODO COMPLETAMENTE DISTRIBUIDO (FULLY-DISTRIBUTED MODE)</w:t>
            <w:br/>
            <w:t xml:space="preserve">DEFINICIÓN:</w:t>
            <w:br/>
            <w:t xml:space="preserve">Hadoop se ejecuta en varios nodos en los cuales hay nodos separados para d</w:t>
          </w:r>
          <w:r>
            <w:rPr>
              <w:rStyle w:val="865"/>
            </w:rPr>
            <w:t xml:space="preserve">ominios maestro y esclavo. Los datos se distribuyen entre un grupo de máquinas que proporcionan un entorno de producción.</w:t>
            <w:br/>
            <w:br/>
            <w:t xml:space="preserve">CARACTERÍSTICAS:</w:t>
            <w:br/>
            <w:t xml:space="preserve">• Múltiples máquinas en un clúster</w:t>
            <w:br/>
            <w:t xml:space="preserve">• Nodo dedicado como NameNode (maestro)</w:t>
            <w:br/>
            <w:t xml:space="preserve">• Múltiples DataNodes (esclavos) para alm</w:t>
          </w:r>
          <w:r>
            <w:rPr>
              <w:rStyle w:val="865"/>
            </w:rPr>
            <w:t xml:space="preserve">acenamiento distribuido</w:t>
            <w:br/>
            <w:t xml:space="preserve">• Alta disponibilidad y tolerancia a fallos</w:t>
            <w:br/>
            <w:t xml:space="preserve">• Procesamiento paralelo real en múltiples máquinas</w:t>
            <w:br/>
            <w:t xml:space="preserve">• Replicación automática de datos entre nodos</w:t>
            <w:br/>
            <w:t xml:space="preserve">• Capacidad de escalar según demanda</w:t>
            <w:br/>
            <w:br/>
            <w:t xml:space="preserve">COMPONENTES:</w:t>
            <w:br/>
            <w:t xml:space="preserve">• Master Node: Ejecuta NameNode, JobTra</w:t>
          </w:r>
          <w:r>
            <w:rPr>
              <w:rStyle w:val="865"/>
            </w:rPr>
            <w:t xml:space="preserve">cker y ResourceManager</w:t>
            <w:br/>
            <w:t xml:space="preserve">• Slave Nodes: Ejecutan DataNode, TaskTracker y NodeManager</w:t>
            <w:br/>
            <w:t xml:space="preserve">• Nodos separados para servicios especializados (Hive, HBase, etc.)</w:t>
            <w:br/>
            <w:br/>
            <w:t xml:space="preserve">CASOS DE USO:</w:t>
            <w:br/>
            <w:t xml:space="preserve">• Entorno de producción</w:t>
            <w:br/>
            <w:t xml:space="preserve">• Procesamiento de Big Data en escala real</w:t>
            <w:br/>
            <w:t xml:space="preserve">• Aplicaciones críticas</w:t>
          </w:r>
          <w:r>
            <w:rPr>
              <w:rStyle w:val="865"/>
            </w:rPr>
            <w:t xml:space="preserve"> que requieren alta disponibilidad</w:t>
            <w:br/>
            <w:t xml:space="preserve">• Análisis de datos empresariales a gran escala</w:t>
            <w:br/>
            <w:br/>
            <w:t xml:space="preserve">VENTAJAS:</w:t>
            <w:br/>
            <w:t xml:space="preserve">• Escalabilidad horizontal (agregar más nodos)</w:t>
            <w:br/>
            <w:t xml:space="preserve">• Tolerancia a fallos del sistema completo</w:t>
            <w:br/>
            <w:t xml:space="preserve">• Mejor rendimiento en procesamiento paralelo</w:t>
            <w:br/>
            <w:t xml:space="preserve">• Gestión de recursos opti</w:t>
          </w:r>
          <w:r>
            <w:rPr>
              <w:rStyle w:val="865"/>
            </w:rPr>
            <w:t xml:space="preserve">mizada con YARN</w:t>
            <w:br/>
            <w:br/>
            <w:t xml:space="preserve">COMPARATIVA RESUMIDA:</w:t>
            <w:br/>
            <w:t xml:space="preserve">┌─────────────────┬──────────────┬──────────────────┬──────────────────┐</w:t>
            <w:br/>
            <w:t xml:space="preserve">│ CARACTERÍSTICA  │  AUTÓNOMO    │ PSEUDODISTRIBUIDO│ COMPLETAMENTE    │</w:t>
            <w:br/>
            <w:t xml:space="preserve">├─────────────────┼──────────────┼──────────────────┼──────────────────</w:t>
          </w:r>
          <w:r>
            <w:rPr>
              <w:rStyle w:val="865"/>
            </w:rPr>
            <w:t xml:space="preserve">┤</w:t>
            <w:br/>
            <w:t xml:space="preserve">│ Nodos           │ 1 (local)    │ 1                │ Múltiples        │</w:t>
            <w:br/>
            <w:t xml:space="preserve">│ HDFS            │ No           │ Sí               │ Sí               │</w:t>
            <w:br/>
            <w:t xml:space="preserve">│ Replicación     │ No           │ Sí (simulada)    │ Sí (real)        │</w:t>
            <w:br/>
            <w:t xml:space="preserve">│ Distribuido     │ No           │ </w:t>
          </w:r>
          <w:r>
            <w:rPr>
              <w:rStyle w:val="865"/>
            </w:rPr>
            <w:t xml:space="preserve">Simulado         │ Real             │</w:t>
            <w:br/>
            <w:t xml:space="preserve">│ Producción      │ No           │ No               │ Sí               │</w:t>
            <w:br/>
            <w:t xml:space="preserve">│ Escalabilidad   │ Limitada     │ Limitada         │ Excelente        │</w:t>
            <w:br/>
            <w:t xml:space="preserve">└─────────────────┴──────────────┴──────────────────┴──────────────────┘</w:t>
          </w:r>
          <w:r>
            <w:rPr>
              <w:rFonts w:ascii="Times New Roman" w:hAnsi="Times New Roman"/>
              <w:sz w:val="24"/>
            </w:rPr>
          </w:r>
        </w:p>
      </w:sdtContent>
    </w:sdt>
    <w:sectPr>
      <w:headerReference w:type="default" r:id="rId10"/>
      <w:footerReference w:type="default" r:id="rId11"/>
      <w:footnotePr/>
      <w:endnotePr/>
      <w:type w:val="nextPage"/>
      <w:pgSz w:h="16838" w:orient="portrait" w:w="11906"/>
      <w:pgMar w:top="1405" w:right="1701" w:bottom="1418" w:left="1701" w:header="142" w:footer="752"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6EB069" w14:textId="77777777">
      <w:pPr>
        <w:pBdr/>
        <w:spacing/>
        <w:ind/>
        <w:rPr/>
      </w:pPr>
      <w:r>
        <w:separator/>
      </w:r>
      <w:r/>
    </w:p>
    <w:p w14:paraId="27729EC9" w14:textId="77777777">
      <w:pPr>
        <w:pBdr/>
        <w:spacing/>
        <w:ind/>
        <w:rPr/>
      </w:pPr>
      <w:r/>
      <w:r/>
    </w:p>
    <w:p w14:paraId="73425B8F" w14:textId="77777777">
      <w:pPr>
        <w:pBdr/>
        <w:spacing/>
        <w:ind/>
        <w:rPr/>
      </w:pPr>
      <w:r/>
      <w:r/>
    </w:p>
  </w:endnote>
  <w:endnote w:type="continuationSeparator" w:id="0">
    <w:p w14:paraId="73034091" w14:textId="77777777">
      <w:pPr>
        <w:pBdr/>
        <w:spacing/>
        <w:ind/>
        <w:rPr/>
      </w:pPr>
      <w:r>
        <w:continuationSeparator/>
      </w:r>
      <w:r/>
    </w:p>
    <w:p w14:paraId="5ED0ECB7" w14:textId="77777777">
      <w:pPr>
        <w:pBdr/>
        <w:spacing/>
        <w:ind/>
        <w:rPr/>
      </w:pPr>
      <w:r/>
      <w:r/>
    </w:p>
    <w:p w14:paraId="10161401"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Roboto Black">
    <w:panose1 w:val="020B0609030804020204"/>
  </w:font>
  <w:font w:name="Times New Roman">
    <w:panose1 w:val="02020603050405020304"/>
  </w:font>
  <w:font w:name="Wingdings">
    <w:panose1 w:val="05010000000000000000"/>
  </w:font>
  <w:font w:name="Courier New">
    <w:panose1 w:val="02070309020205020404"/>
  </w:font>
  <w:font w:name="Symbol">
    <w:panose1 w:val="05010000000000000000"/>
  </w:font>
  <w:font w:name="Roboto">
    <w:panose1 w:val="020B0609030804020204"/>
  </w:font>
  <w:font w:name="Roboto Slab">
    <w:panose1 w:val="020B06090308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39706B5" w14:textId="77777777">
    <w:pPr>
      <w:pStyle w:val="850"/>
      <w:pBdr/>
      <w:tabs>
        <w:tab w:val="left" w:leader="none" w:pos="4200"/>
      </w:tabs>
      <w:spacing/>
      <w:ind/>
      <w:rPr>
        <w:rFonts w:ascii="Roboto Black" w:hAnsi="Roboto Black" w:cs="Arial"/>
        <w:color w:val="ffffff" w:themeColor="background1"/>
        <w:sz w:val="16"/>
        <w:szCs w:val="16"/>
      </w:rPr>
    </w:pPr>
    <w:r>
      <w:rPr>
        <w:rFonts w:ascii="Roboto" w:hAnsi="Roboto"/>
        <w:b/>
        <w:color w:val="ffffff" w:themeColor="background1"/>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margin">
                <wp:posOffset>2600960</wp:posOffset>
              </wp:positionH>
              <wp:positionV relativeFrom="paragraph">
                <wp:posOffset>-38100</wp:posOffset>
              </wp:positionV>
              <wp:extent cx="198120" cy="198120"/>
              <wp:effectExtent l="0" t="0" r="0" b="0"/>
              <wp:wrapNone/>
              <wp:docPr id="4" name="Rectángulo 4"/>
              <wp:cNvGraphicFramePr/>
              <a:graphic xmlns:a="http://schemas.openxmlformats.org/drawingml/2006/main">
                <a:graphicData uri="http://schemas.microsoft.com/office/word/2010/wordprocessingShape">
                  <wps:wsp>
                    <wps:cNvPr id="0" name=""/>
                    <wps:cNvSpPr/>
                    <wps:spPr bwMode="auto">
                      <a:xfrm>
                        <a:off x="0" y="0"/>
                        <a:ext cx="198120" cy="198120"/>
                      </a:xfrm>
                      <a:prstGeom prst="rect">
                        <a:avLst/>
                      </a:prstGeom>
                      <a:solidFill>
                        <a:srgbClr val="4E5D7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 o:spid="_x0000_s3" o:spt="1" type="#_x0000_t1" style="position:absolute;z-index:-251668480;o:allowoverlap:true;o:allowincell:true;mso-position-horizontal-relative:margin;margin-left:204.80pt;mso-position-horizontal:absolute;mso-position-vertical-relative:text;margin-top:-3.00pt;mso-position-vertical:absolute;width:15.60pt;height:15.60pt;mso-wrap-distance-left:9.00pt;mso-wrap-distance-top:0.00pt;mso-wrap-distance-right:9.00pt;mso-wrap-distance-bottom:0.00pt;visibility:visible;" fillcolor="#4E5D72" stroked="f" strokeweight="2.00pt">
              <v:stroke dashstyle="solid"/>
            </v:shape>
          </w:pict>
        </mc:Fallback>
      </mc:AlternateContent>
    </w:r>
    <w:r>
      <w:rPr>
        <w:color w:val="ffffff" w:themeColor="background1"/>
      </w:rPr>
      <w:tab/>
    </w:r>
    <w:r>
      <w:rPr>
        <w:rFonts w:ascii="Roboto Black" w:hAnsi="Roboto Black"/>
        <w:color w:val="ffffff" w:themeColor="background1"/>
        <w:sz w:val="16"/>
        <w:szCs w:val="16"/>
      </w:rPr>
      <w:tab/>
    </w:r>
    <w:r>
      <w:rPr>
        <w:rStyle w:val="852"/>
        <w:rFonts w:ascii="Roboto Black" w:hAnsi="Roboto Black" w:cs="Arial"/>
        <w:color w:val="ffffff" w:themeColor="background1"/>
        <w:sz w:val="16"/>
        <w:szCs w:val="16"/>
      </w:rPr>
      <w:fldChar w:fldCharType="begin"/>
    </w:r>
    <w:r>
      <w:rPr>
        <w:rStyle w:val="852"/>
        <w:rFonts w:ascii="Roboto Black" w:hAnsi="Roboto Black" w:cs="Arial"/>
        <w:color w:val="ffffff" w:themeColor="background1"/>
        <w:sz w:val="16"/>
        <w:szCs w:val="16"/>
      </w:rPr>
      <w:instrText xml:space="preserve"> PAGE </w:instrText>
    </w:r>
    <w:r>
      <w:rPr>
        <w:rStyle w:val="852"/>
        <w:rFonts w:ascii="Roboto Black" w:hAnsi="Roboto Black" w:cs="Arial"/>
        <w:color w:val="ffffff" w:themeColor="background1"/>
        <w:sz w:val="16"/>
        <w:szCs w:val="16"/>
      </w:rPr>
      <w:fldChar w:fldCharType="separate"/>
    </w:r>
    <w:r>
      <w:rPr>
        <w:rStyle w:val="852"/>
        <w:rFonts w:ascii="Roboto Black" w:hAnsi="Roboto Black" w:cs="Arial"/>
        <w:color w:val="ffffff" w:themeColor="background1"/>
        <w:sz w:val="16"/>
        <w:szCs w:val="16"/>
      </w:rPr>
      <w:t xml:space="preserve">1</w:t>
    </w:r>
    <w:r>
      <w:rPr>
        <w:rStyle w:val="852"/>
        <w:rFonts w:ascii="Roboto Black" w:hAnsi="Roboto Black" w:cs="Arial"/>
        <w:color w:val="ffffff" w:themeColor="background1"/>
        <w:sz w:val="16"/>
        <w:szCs w:val="16"/>
      </w:rPr>
      <w:fldChar w:fldCharType="end"/>
    </w:r>
    <w:r>
      <w:rPr>
        <w:rFonts w:ascii="Roboto Black" w:hAnsi="Roboto Black" w:cs="Arial"/>
        <w:color w:val="ffffff" w:themeColor="background1"/>
        <w:sz w:val="16"/>
        <w:szCs w:val="16"/>
      </w:rPr>
    </w:r>
  </w:p>
  <w:p w14:paraId="73E915FB" w14:textId="77777777">
    <w:pPr>
      <w:pStyle w:val="85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B657A38" w14:textId="77777777">
      <w:pPr>
        <w:pBdr/>
        <w:spacing/>
        <w:ind/>
        <w:rPr/>
      </w:pPr>
      <w:r>
        <w:separator/>
      </w:r>
      <w:r/>
    </w:p>
    <w:p w14:paraId="0F0E8938" w14:textId="77777777">
      <w:pPr>
        <w:pBdr/>
        <w:spacing/>
        <w:ind/>
        <w:rPr/>
      </w:pPr>
      <w:r/>
      <w:r/>
    </w:p>
    <w:p w14:paraId="3BB2D8C6" w14:textId="77777777">
      <w:pPr>
        <w:pBdr/>
        <w:spacing/>
        <w:ind/>
        <w:rPr/>
      </w:pPr>
      <w:r/>
      <w:r/>
    </w:p>
  </w:footnote>
  <w:footnote w:type="continuationSeparator" w:id="0">
    <w:p w14:paraId="5A1EA1A9" w14:textId="77777777">
      <w:pPr>
        <w:pBdr/>
        <w:spacing/>
        <w:ind/>
        <w:rPr/>
      </w:pPr>
      <w:r>
        <w:continuationSeparator/>
      </w:r>
      <w:r/>
    </w:p>
    <w:p w14:paraId="642CB0C0" w14:textId="77777777">
      <w:pPr>
        <w:pBdr/>
        <w:spacing/>
        <w:ind/>
        <w:rPr/>
      </w:pPr>
      <w:r/>
      <w:r/>
    </w:p>
    <w:p w14:paraId="2185A638"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EA8774" w14:textId="77777777">
    <w:pPr>
      <w:pBdr/>
      <w:spacing w:after="240"/>
      <w:ind w:firstLine="283" w:left="-567"/>
      <w:rPr/>
    </w:pPr>
    <w: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column">
                <wp:posOffset>-737235</wp:posOffset>
              </wp:positionH>
              <wp:positionV relativeFrom="paragraph">
                <wp:posOffset>262255</wp:posOffset>
              </wp:positionV>
              <wp:extent cx="6819900" cy="1404620"/>
              <wp:effectExtent l="0" t="0" r="0" b="0"/>
              <wp:wrapSquare wrapText="bothSides"/>
              <wp:docPr id="1"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6819900" cy="1404620"/>
                      </a:xfrm>
                      <a:prstGeom prst="rect">
                        <a:avLst/>
                      </a:prstGeom>
                      <a:noFill/>
                      <a:ln w="9525">
                        <a:noFill/>
                        <a:miter lim="800000"/>
                        <a:headEnd/>
                        <a:tailEnd/>
                      </a:ln>
                    </wps:spPr>
                    <wps:txbx>
                      <w:txbxContent>
                        <w:p w14:paraId="72E07B63" w14:textId="77777777">
                          <w:pPr>
                            <w:pBdr/>
                            <w:spacing/>
                            <w:ind/>
                            <w:jc w:val="center"/>
                            <w:rPr>
                              <w:rFonts w:ascii="Roboto Black" w:hAnsi="Roboto Black"/>
                              <w:b/>
                              <w:bCs/>
                              <w:color w:val="ffffff" w:themeColor="background1"/>
                              <w:sz w:val="32"/>
                              <w:szCs w:val="32"/>
                            </w:rPr>
                          </w:pPr>
                          <w:r>
                            <w:rPr>
                              <w:rFonts w:ascii="Roboto Black" w:hAnsi="Roboto Black"/>
                              <w:b/>
                              <w:bCs/>
                              <w:color w:val="ffffff" w:themeColor="background1"/>
                              <w:sz w:val="32"/>
                              <w:szCs w:val="32"/>
                            </w:rPr>
                            <w:t xml:space="preserve">A</w:t>
                          </w:r>
                          <w:r>
                            <w:rPr>
                              <w:rFonts w:ascii="Roboto Black" w:hAnsi="Roboto Black"/>
                              <w:b/>
                              <w:bCs/>
                              <w:color w:val="ffffff" w:themeColor="background1"/>
                              <w:sz w:val="32"/>
                              <w:szCs w:val="32"/>
                            </w:rPr>
                            <w:t xml:space="preserve">ctividad</w:t>
                          </w:r>
                          <w:r>
                            <w:rPr>
                              <w:rFonts w:ascii="Roboto Black" w:hAnsi="Roboto Black"/>
                              <w:b/>
                              <w:bCs/>
                              <w:color w:val="ffffff" w:themeColor="background1"/>
                              <w:sz w:val="32"/>
                              <w:szCs w:val="32"/>
                            </w:rPr>
                            <w:t xml:space="preserve"> P</w:t>
                          </w:r>
                          <w:r>
                            <w:rPr>
                              <w:rFonts w:ascii="Roboto Black" w:hAnsi="Roboto Black"/>
                              <w:b/>
                              <w:bCs/>
                              <w:color w:val="ffffff" w:themeColor="background1"/>
                              <w:sz w:val="32"/>
                              <w:szCs w:val="32"/>
                            </w:rPr>
                            <w:t xml:space="preserve">ráctica</w:t>
                          </w:r>
                          <w:r>
                            <w:rPr>
                              <w:rFonts w:ascii="Roboto Black" w:hAnsi="Roboto Black"/>
                              <w:b/>
                              <w:bCs/>
                              <w:color w:val="ffffff" w:themeColor="background1"/>
                              <w:sz w:val="32"/>
                              <w:szCs w:val="32"/>
                            </w:rP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0" o:spid="_x0000_s0" o:spt="202" type="#_x0000_t202" style="position:absolute;z-index:251662336;o:allowoverlap:true;o:allowincell:true;mso-position-horizontal-relative:text;margin-left:-58.05pt;mso-position-horizontal:absolute;mso-position-vertical-relative:text;margin-top:20.65pt;mso-position-vertical:absolute;width:537.00pt;height:110.60pt;mso-wrap-distance-left:9.00pt;mso-wrap-distance-top:3.60pt;mso-wrap-distance-right:9.00pt;mso-wrap-distance-bottom:3.60pt;v-text-anchor:top;visibility:visible;" filled="f" stroked="f" strokeweight="0.75pt">
              <w10:wrap type="square"/>
              <v:textbox inset="0,0,0,0">
                <w:txbxContent>
                  <w:p w14:paraId="72E07B63" w14:textId="77777777">
                    <w:pPr>
                      <w:pBdr/>
                      <w:spacing/>
                      <w:ind/>
                      <w:jc w:val="center"/>
                      <w:rPr>
                        <w:rFonts w:ascii="Roboto Black" w:hAnsi="Roboto Black"/>
                        <w:b/>
                        <w:bCs/>
                        <w:color w:val="ffffff" w:themeColor="background1"/>
                        <w:sz w:val="32"/>
                        <w:szCs w:val="32"/>
                      </w:rPr>
                    </w:pPr>
                    <w:r>
                      <w:rPr>
                        <w:rFonts w:ascii="Roboto Black" w:hAnsi="Roboto Black"/>
                        <w:b/>
                        <w:bCs/>
                        <w:color w:val="ffffff" w:themeColor="background1"/>
                        <w:sz w:val="32"/>
                        <w:szCs w:val="32"/>
                      </w:rPr>
                      <w:t xml:space="preserve">A</w:t>
                    </w:r>
                    <w:r>
                      <w:rPr>
                        <w:rFonts w:ascii="Roboto Black" w:hAnsi="Roboto Black"/>
                        <w:b/>
                        <w:bCs/>
                        <w:color w:val="ffffff" w:themeColor="background1"/>
                        <w:sz w:val="32"/>
                        <w:szCs w:val="32"/>
                      </w:rPr>
                      <w:t xml:space="preserve">ctividad</w:t>
                    </w:r>
                    <w:r>
                      <w:rPr>
                        <w:rFonts w:ascii="Roboto Black" w:hAnsi="Roboto Black"/>
                        <w:b/>
                        <w:bCs/>
                        <w:color w:val="ffffff" w:themeColor="background1"/>
                        <w:sz w:val="32"/>
                        <w:szCs w:val="32"/>
                      </w:rPr>
                      <w:t xml:space="preserve"> P</w:t>
                    </w:r>
                    <w:r>
                      <w:rPr>
                        <w:rFonts w:ascii="Roboto Black" w:hAnsi="Roboto Black"/>
                        <w:b/>
                        <w:bCs/>
                        <w:color w:val="ffffff" w:themeColor="background1"/>
                        <w:sz w:val="32"/>
                        <w:szCs w:val="32"/>
                      </w:rPr>
                      <w:t xml:space="preserve">ráctica</w:t>
                    </w:r>
                    <w:r>
                      <w:rPr>
                        <w:rFonts w:ascii="Roboto Black" w:hAnsi="Roboto Black"/>
                        <w:b/>
                        <w:bCs/>
                        <w:color w:val="ffffff" w:themeColor="background1"/>
                        <w:sz w:val="32"/>
                        <w:szCs w:val="32"/>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1" locked="0" layoutInCell="1" allowOverlap="1">
              <wp:simplePos x="0" y="0"/>
              <wp:positionH relativeFrom="margin">
                <wp:posOffset>-752475</wp:posOffset>
              </wp:positionH>
              <wp:positionV relativeFrom="paragraph">
                <wp:posOffset>223520</wp:posOffset>
              </wp:positionV>
              <wp:extent cx="6878320" cy="464820"/>
              <wp:effectExtent l="0" t="0" r="0" b="0"/>
              <wp:wrapNone/>
              <wp:docPr id="2" name="Rectángulo: esquinas redondeadas 3"/>
              <wp:cNvGraphicFramePr/>
              <a:graphic xmlns:a="http://schemas.openxmlformats.org/drawingml/2006/main">
                <a:graphicData uri="http://schemas.microsoft.com/office/word/2010/wordprocessingShape">
                  <wps:wsp>
                    <wps:cNvPr id="0" name=""/>
                    <wps:cNvSpPr/>
                    <wps:spPr bwMode="auto">
                      <a:xfrm>
                        <a:off x="0" y="0"/>
                        <a:ext cx="6878320" cy="464820"/>
                      </a:xfrm>
                      <a:prstGeom prst="roundRect">
                        <a:avLst>
                          <a:gd name="adj" fmla="val 23719"/>
                        </a:avLst>
                      </a:prstGeom>
                      <a:solidFill>
                        <a:srgbClr val="4E5D7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2" type="#_x0000_t2" style="position:absolute;z-index:-251665408;o:allowoverlap:true;o:allowincell:true;mso-position-horizontal-relative:margin;margin-left:-59.25pt;mso-position-horizontal:absolute;mso-position-vertical-relative:text;margin-top:17.60pt;mso-position-vertical:absolute;width:541.60pt;height:36.60pt;mso-wrap-distance-left:9.00pt;mso-wrap-distance-top:0.00pt;mso-wrap-distance-right:9.00pt;mso-wrap-distance-bottom:0.00pt;visibility:visible;" fillcolor="#4E5D72" stroked="f" strokeweight="2.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margin">
                <wp:posOffset>-741206</wp:posOffset>
              </wp:positionH>
              <wp:positionV relativeFrom="paragraph">
                <wp:posOffset>812165</wp:posOffset>
              </wp:positionV>
              <wp:extent cx="6864350" cy="9528810"/>
              <wp:effectExtent l="0" t="0" r="12700" b="15240"/>
              <wp:wrapNone/>
              <wp:docPr id="3" name="Rectángulo: esquinas redondeadas 7"/>
              <wp:cNvGraphicFramePr/>
              <a:graphic xmlns:a="http://schemas.openxmlformats.org/drawingml/2006/main">
                <a:graphicData uri="http://schemas.microsoft.com/office/word/2010/wordprocessingShape">
                  <wps:wsp>
                    <wps:cNvPr id="0" name=""/>
                    <wps:cNvSpPr/>
                    <wps:spPr bwMode="auto">
                      <a:xfrm>
                        <a:off x="0" y="0"/>
                        <a:ext cx="6864350" cy="9528810"/>
                      </a:xfrm>
                      <a:prstGeom prst="roundRect">
                        <a:avLst>
                          <a:gd name="adj" fmla="val 2170"/>
                        </a:avLst>
                      </a:prstGeom>
                      <a:noFill/>
                      <a:ln>
                        <a:solidFill>
                          <a:srgbClr val="4E5D72"/>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2" o:spid="_x0000_s2" o:spt="2" type="#_x0000_t2" style="position:absolute;z-index:251666432;o:allowoverlap:true;o:allowincell:true;mso-position-horizontal-relative:margin;margin-left:-58.36pt;mso-position-horizontal:absolute;mso-position-vertical-relative:text;margin-top:63.95pt;mso-position-vertical:absolute;width:540.50pt;height:750.30pt;mso-wrap-distance-left:9.00pt;mso-wrap-distance-top:0.00pt;mso-wrap-distance-right:9.00pt;mso-wrap-distance-bottom:0.00pt;visibility:visible;" filled="f" strokecolor="#4E5D72" strokeweight="2.00pt">
              <v:stroke dashstyle="solid"/>
            </v:shape>
          </w:pict>
        </mc:Fallback>
      </mc:AlternateContent>
    </w:r>
    <w:r/>
  </w:p>
  <w:p w14:paraId="245B470E" w14:textId="77777777">
    <w:pPr>
      <w:pBdr/>
      <w:spacing/>
      <w:ind/>
      <w:rPr/>
    </w:pPr>
    <w:r/>
    <w:r/>
  </w:p>
  <w:p w14:paraId="5CC1BCBA" w14:textId="77777777">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B63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54087EA4"/>
    <w:lvl w:ilvl="0">
      <w:isLgl w:val="false"/>
      <w:lvlJc w:val="left"/>
      <w:lvlText w:val="-"/>
      <w:numFmt w:val="bullet"/>
      <w:pPr>
        <w:pBdr/>
        <w:tabs>
          <w:tab w:val="num" w:leader="none" w:pos="720"/>
        </w:tabs>
        <w:spacing/>
        <w:ind w:hanging="360" w:left="720"/>
      </w:pPr>
      <w:rPr>
        <w:rFonts w:hint="default" w:ascii="Arial" w:hAnsi="Arial" w:eastAsia="Times New Roman" w:cs="Arial"/>
      </w:rPr>
      <w:start w:val="0"/>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67AC06D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
    <w:nsid w:val="68A6650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4">
    <w:nsid w:val="7ABD64CE"/>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5">
    <w:nsid w:val="7D87676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5"/>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ES" w:eastAsia="es-E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44"/>
    <w:next w:val="84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3"/>
    <w:basedOn w:val="844"/>
    <w:next w:val="84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44"/>
    <w:next w:val="84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44"/>
    <w:next w:val="84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44"/>
    <w:next w:val="84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44"/>
    <w:next w:val="84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44"/>
    <w:next w:val="84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44"/>
    <w:next w:val="84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4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46"/>
    <w:link w:val="845"/>
    <w:uiPriority w:val="9"/>
    <w:pPr>
      <w:pBdr/>
      <w:spacing/>
      <w:ind/>
    </w:pPr>
    <w:rPr>
      <w:rFonts w:ascii="Arial" w:hAnsi="Arial" w:eastAsia="Arial" w:cs="Arial"/>
      <w:color w:val="0f4761" w:themeColor="accent1" w:themeShade="BF"/>
      <w:sz w:val="32"/>
      <w:szCs w:val="32"/>
    </w:rPr>
  </w:style>
  <w:style w:type="character" w:styleId="152">
    <w:name w:val="Heading 3 Char"/>
    <w:basedOn w:val="84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46"/>
    <w:link w:val="142"/>
    <w:uiPriority w:val="9"/>
    <w:pPr>
      <w:pBdr/>
      <w:spacing/>
      <w:ind/>
    </w:pPr>
    <w:rPr>
      <w:rFonts w:ascii="Arial" w:hAnsi="Arial" w:eastAsia="Arial" w:cs="Arial"/>
      <w:i/>
      <w:iCs/>
      <w:color w:val="0f4761" w:themeColor="accent1" w:themeShade="BF"/>
    </w:rPr>
  </w:style>
  <w:style w:type="character" w:styleId="154">
    <w:name w:val="Heading 5 Char"/>
    <w:basedOn w:val="846"/>
    <w:link w:val="143"/>
    <w:uiPriority w:val="9"/>
    <w:pPr>
      <w:pBdr/>
      <w:spacing/>
      <w:ind/>
    </w:pPr>
    <w:rPr>
      <w:rFonts w:ascii="Arial" w:hAnsi="Arial" w:eastAsia="Arial" w:cs="Arial"/>
      <w:color w:val="0f4761" w:themeColor="accent1" w:themeShade="BF"/>
    </w:rPr>
  </w:style>
  <w:style w:type="character" w:styleId="155">
    <w:name w:val="Heading 6 Char"/>
    <w:basedOn w:val="846"/>
    <w:link w:val="144"/>
    <w:uiPriority w:val="9"/>
    <w:pPr>
      <w:pBdr/>
      <w:spacing/>
      <w:ind/>
    </w:pPr>
    <w:rPr>
      <w:rFonts w:ascii="Arial" w:hAnsi="Arial" w:eastAsia="Arial" w:cs="Arial"/>
      <w:i/>
      <w:iCs/>
      <w:color w:val="595959" w:themeColor="text1" w:themeTint="A6"/>
    </w:rPr>
  </w:style>
  <w:style w:type="character" w:styleId="156">
    <w:name w:val="Heading 7 Char"/>
    <w:basedOn w:val="846"/>
    <w:link w:val="145"/>
    <w:uiPriority w:val="9"/>
    <w:pPr>
      <w:pBdr/>
      <w:spacing/>
      <w:ind/>
    </w:pPr>
    <w:rPr>
      <w:rFonts w:ascii="Arial" w:hAnsi="Arial" w:eastAsia="Arial" w:cs="Arial"/>
      <w:color w:val="595959" w:themeColor="text1" w:themeTint="A6"/>
    </w:rPr>
  </w:style>
  <w:style w:type="character" w:styleId="157">
    <w:name w:val="Heading 8 Char"/>
    <w:basedOn w:val="846"/>
    <w:link w:val="146"/>
    <w:uiPriority w:val="9"/>
    <w:pPr>
      <w:pBdr/>
      <w:spacing/>
      <w:ind/>
    </w:pPr>
    <w:rPr>
      <w:rFonts w:ascii="Arial" w:hAnsi="Arial" w:eastAsia="Arial" w:cs="Arial"/>
      <w:i/>
      <w:iCs/>
      <w:color w:val="272727" w:themeColor="text1" w:themeTint="D8"/>
    </w:rPr>
  </w:style>
  <w:style w:type="character" w:styleId="158">
    <w:name w:val="Heading 9 Char"/>
    <w:basedOn w:val="846"/>
    <w:link w:val="147"/>
    <w:uiPriority w:val="9"/>
    <w:pPr>
      <w:pBdr/>
      <w:spacing/>
      <w:ind/>
    </w:pPr>
    <w:rPr>
      <w:rFonts w:ascii="Arial" w:hAnsi="Arial" w:eastAsia="Arial" w:cs="Arial"/>
      <w:i/>
      <w:iCs/>
      <w:color w:val="272727" w:themeColor="text1" w:themeTint="D8"/>
    </w:rPr>
  </w:style>
  <w:style w:type="paragraph" w:styleId="159">
    <w:name w:val="Title"/>
    <w:basedOn w:val="844"/>
    <w:next w:val="84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46"/>
    <w:link w:val="159"/>
    <w:uiPriority w:val="10"/>
    <w:pPr>
      <w:pBdr/>
      <w:spacing/>
      <w:ind/>
    </w:pPr>
    <w:rPr>
      <w:rFonts w:ascii="Arial" w:hAnsi="Arial" w:eastAsia="Arial" w:cs="Arial"/>
      <w:spacing w:val="-10"/>
      <w:sz w:val="56"/>
      <w:szCs w:val="56"/>
    </w:rPr>
  </w:style>
  <w:style w:type="paragraph" w:styleId="161">
    <w:name w:val="Subtitle"/>
    <w:basedOn w:val="844"/>
    <w:next w:val="844"/>
    <w:link w:val="162"/>
    <w:uiPriority w:val="11"/>
    <w:qFormat/>
    <w:pPr>
      <w:numPr>
        <w:ilvl w:val="1"/>
      </w:numPr>
      <w:pBdr/>
      <w:spacing/>
      <w:ind/>
    </w:pPr>
    <w:rPr>
      <w:color w:val="595959" w:themeColor="text1" w:themeTint="A6"/>
      <w:spacing w:val="15"/>
      <w:sz w:val="28"/>
      <w:szCs w:val="28"/>
    </w:rPr>
  </w:style>
  <w:style w:type="character" w:styleId="162">
    <w:name w:val="Subtitle Char"/>
    <w:basedOn w:val="846"/>
    <w:link w:val="161"/>
    <w:uiPriority w:val="11"/>
    <w:pPr>
      <w:pBdr/>
      <w:spacing/>
      <w:ind/>
    </w:pPr>
    <w:rPr>
      <w:color w:val="595959" w:themeColor="text1" w:themeTint="A6"/>
      <w:spacing w:val="15"/>
      <w:sz w:val="28"/>
      <w:szCs w:val="28"/>
    </w:rPr>
  </w:style>
  <w:style w:type="paragraph" w:styleId="163">
    <w:name w:val="Quote"/>
    <w:basedOn w:val="844"/>
    <w:next w:val="844"/>
    <w:link w:val="164"/>
    <w:uiPriority w:val="29"/>
    <w:qFormat/>
    <w:pPr>
      <w:pBdr/>
      <w:spacing w:before="160"/>
      <w:ind/>
      <w:jc w:val="center"/>
    </w:pPr>
    <w:rPr>
      <w:i/>
      <w:iCs/>
      <w:color w:val="404040" w:themeColor="text1" w:themeTint="BF"/>
    </w:rPr>
  </w:style>
  <w:style w:type="character" w:styleId="164">
    <w:name w:val="Quote Char"/>
    <w:basedOn w:val="846"/>
    <w:link w:val="163"/>
    <w:uiPriority w:val="29"/>
    <w:pPr>
      <w:pBdr/>
      <w:spacing/>
      <w:ind/>
    </w:pPr>
    <w:rPr>
      <w:i/>
      <w:iCs/>
      <w:color w:val="404040" w:themeColor="text1" w:themeTint="BF"/>
    </w:rPr>
  </w:style>
  <w:style w:type="paragraph" w:styleId="165">
    <w:name w:val="List Paragraph"/>
    <w:basedOn w:val="844"/>
    <w:uiPriority w:val="34"/>
    <w:qFormat/>
    <w:pPr>
      <w:pBdr/>
      <w:spacing/>
      <w:ind w:left="720"/>
      <w:contextualSpacing w:val="true"/>
    </w:pPr>
  </w:style>
  <w:style w:type="character" w:styleId="166">
    <w:name w:val="Intense Emphasis"/>
    <w:basedOn w:val="846"/>
    <w:uiPriority w:val="21"/>
    <w:qFormat/>
    <w:pPr>
      <w:pBdr/>
      <w:spacing/>
      <w:ind/>
    </w:pPr>
    <w:rPr>
      <w:i/>
      <w:iCs/>
      <w:color w:val="0f4761" w:themeColor="accent1" w:themeShade="BF"/>
    </w:rPr>
  </w:style>
  <w:style w:type="paragraph" w:styleId="167">
    <w:name w:val="Intense Quote"/>
    <w:basedOn w:val="844"/>
    <w:next w:val="84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6"/>
    <w:link w:val="167"/>
    <w:uiPriority w:val="30"/>
    <w:pPr>
      <w:pBdr/>
      <w:spacing/>
      <w:ind/>
    </w:pPr>
    <w:rPr>
      <w:i/>
      <w:iCs/>
      <w:color w:val="0f4761" w:themeColor="accent1" w:themeShade="BF"/>
    </w:rPr>
  </w:style>
  <w:style w:type="character" w:styleId="169">
    <w:name w:val="Intense Reference"/>
    <w:basedOn w:val="846"/>
    <w:uiPriority w:val="32"/>
    <w:qFormat/>
    <w:pPr>
      <w:pBdr/>
      <w:spacing/>
      <w:ind/>
    </w:pPr>
    <w:rPr>
      <w:b/>
      <w:bCs/>
      <w:smallCaps/>
      <w:color w:val="0f4761" w:themeColor="accent1" w:themeShade="BF"/>
      <w:spacing w:val="5"/>
    </w:rPr>
  </w:style>
  <w:style w:type="paragraph" w:styleId="170">
    <w:name w:val="No Spacing"/>
    <w:basedOn w:val="844"/>
    <w:uiPriority w:val="1"/>
    <w:qFormat/>
    <w:pPr>
      <w:pBdr/>
      <w:spacing w:after="0" w:line="240" w:lineRule="auto"/>
      <w:ind/>
    </w:pPr>
  </w:style>
  <w:style w:type="character" w:styleId="171">
    <w:name w:val="Subtle Emphasis"/>
    <w:basedOn w:val="846"/>
    <w:uiPriority w:val="19"/>
    <w:qFormat/>
    <w:pPr>
      <w:pBdr/>
      <w:spacing/>
      <w:ind/>
    </w:pPr>
    <w:rPr>
      <w:i/>
      <w:iCs/>
      <w:color w:val="404040" w:themeColor="text1" w:themeTint="BF"/>
    </w:rPr>
  </w:style>
  <w:style w:type="character" w:styleId="172">
    <w:name w:val="Emphasis"/>
    <w:basedOn w:val="846"/>
    <w:uiPriority w:val="20"/>
    <w:qFormat/>
    <w:pPr>
      <w:pBdr/>
      <w:spacing/>
      <w:ind/>
    </w:pPr>
    <w:rPr>
      <w:i/>
      <w:iCs/>
    </w:rPr>
  </w:style>
  <w:style w:type="character" w:styleId="174">
    <w:name w:val="Subtle Reference"/>
    <w:basedOn w:val="846"/>
    <w:uiPriority w:val="31"/>
    <w:qFormat/>
    <w:pPr>
      <w:pBdr/>
      <w:spacing/>
      <w:ind/>
    </w:pPr>
    <w:rPr>
      <w:smallCaps/>
      <w:color w:val="5a5a5a" w:themeColor="text1" w:themeTint="A5"/>
    </w:rPr>
  </w:style>
  <w:style w:type="character" w:styleId="175">
    <w:name w:val="Book Title"/>
    <w:basedOn w:val="846"/>
    <w:uiPriority w:val="33"/>
    <w:qFormat/>
    <w:pPr>
      <w:pBdr/>
      <w:spacing/>
      <w:ind/>
    </w:pPr>
    <w:rPr>
      <w:b/>
      <w:bCs/>
      <w:i/>
      <w:iCs/>
      <w:spacing w:val="5"/>
    </w:rPr>
  </w:style>
  <w:style w:type="character" w:styleId="177">
    <w:name w:val="Header Char"/>
    <w:basedOn w:val="846"/>
    <w:link w:val="866"/>
    <w:uiPriority w:val="99"/>
    <w:pPr>
      <w:pBdr/>
      <w:spacing/>
      <w:ind/>
    </w:pPr>
  </w:style>
  <w:style w:type="character" w:styleId="179">
    <w:name w:val="Footer Char"/>
    <w:basedOn w:val="846"/>
    <w:link w:val="850"/>
    <w:uiPriority w:val="99"/>
    <w:pPr>
      <w:pBdr/>
      <w:spacing/>
      <w:ind/>
    </w:pPr>
  </w:style>
  <w:style w:type="paragraph" w:styleId="180">
    <w:name w:val="Caption"/>
    <w:basedOn w:val="844"/>
    <w:next w:val="844"/>
    <w:uiPriority w:val="35"/>
    <w:unhideWhenUsed/>
    <w:qFormat/>
    <w:pPr>
      <w:pBdr/>
      <w:spacing w:after="200" w:line="240" w:lineRule="auto"/>
      <w:ind/>
    </w:pPr>
    <w:rPr>
      <w:i/>
      <w:iCs/>
      <w:color w:val="0e2841" w:themeColor="text2"/>
      <w:sz w:val="18"/>
      <w:szCs w:val="18"/>
    </w:rPr>
  </w:style>
  <w:style w:type="paragraph" w:styleId="181">
    <w:name w:val="footnote text"/>
    <w:basedOn w:val="844"/>
    <w:link w:val="182"/>
    <w:uiPriority w:val="99"/>
    <w:semiHidden/>
    <w:unhideWhenUsed/>
    <w:pPr>
      <w:pBdr/>
      <w:spacing w:after="0" w:line="240" w:lineRule="auto"/>
      <w:ind/>
    </w:pPr>
    <w:rPr>
      <w:sz w:val="20"/>
      <w:szCs w:val="20"/>
    </w:rPr>
  </w:style>
  <w:style w:type="character" w:styleId="182">
    <w:name w:val="Footnote Text Char"/>
    <w:basedOn w:val="846"/>
    <w:link w:val="181"/>
    <w:uiPriority w:val="99"/>
    <w:semiHidden/>
    <w:pPr>
      <w:pBdr/>
      <w:spacing/>
      <w:ind/>
    </w:pPr>
    <w:rPr>
      <w:sz w:val="20"/>
      <w:szCs w:val="20"/>
    </w:rPr>
  </w:style>
  <w:style w:type="character" w:styleId="183">
    <w:name w:val="footnote reference"/>
    <w:basedOn w:val="846"/>
    <w:uiPriority w:val="99"/>
    <w:semiHidden/>
    <w:unhideWhenUsed/>
    <w:pPr>
      <w:pBdr/>
      <w:spacing/>
      <w:ind/>
    </w:pPr>
    <w:rPr>
      <w:vertAlign w:val="superscript"/>
    </w:rPr>
  </w:style>
  <w:style w:type="paragraph" w:styleId="184">
    <w:name w:val="endnote text"/>
    <w:basedOn w:val="844"/>
    <w:link w:val="185"/>
    <w:uiPriority w:val="99"/>
    <w:semiHidden/>
    <w:unhideWhenUsed/>
    <w:pPr>
      <w:pBdr/>
      <w:spacing w:after="0" w:line="240" w:lineRule="auto"/>
      <w:ind/>
    </w:pPr>
    <w:rPr>
      <w:sz w:val="20"/>
      <w:szCs w:val="20"/>
    </w:rPr>
  </w:style>
  <w:style w:type="character" w:styleId="185">
    <w:name w:val="Endnote Text Char"/>
    <w:basedOn w:val="846"/>
    <w:link w:val="184"/>
    <w:uiPriority w:val="99"/>
    <w:semiHidden/>
    <w:pPr>
      <w:pBdr/>
      <w:spacing/>
      <w:ind/>
    </w:pPr>
    <w:rPr>
      <w:sz w:val="20"/>
      <w:szCs w:val="20"/>
    </w:rPr>
  </w:style>
  <w:style w:type="character" w:styleId="186">
    <w:name w:val="endnote reference"/>
    <w:basedOn w:val="846"/>
    <w:uiPriority w:val="99"/>
    <w:semiHidden/>
    <w:unhideWhenUsed/>
    <w:pPr>
      <w:pBdr/>
      <w:spacing/>
      <w:ind/>
    </w:pPr>
    <w:rPr>
      <w:vertAlign w:val="superscript"/>
    </w:rPr>
  </w:style>
  <w:style w:type="character" w:styleId="187">
    <w:name w:val="Hyperlink"/>
    <w:basedOn w:val="846"/>
    <w:uiPriority w:val="99"/>
    <w:unhideWhenUsed/>
    <w:pPr>
      <w:pBdr/>
      <w:spacing/>
      <w:ind/>
    </w:pPr>
    <w:rPr>
      <w:color w:val="0563c1" w:themeColor="hyperlink"/>
      <w:u w:val="single"/>
    </w:rPr>
  </w:style>
  <w:style w:type="character" w:styleId="188">
    <w:name w:val="FollowedHyperlink"/>
    <w:basedOn w:val="846"/>
    <w:uiPriority w:val="99"/>
    <w:semiHidden/>
    <w:unhideWhenUsed/>
    <w:pPr>
      <w:pBdr/>
      <w:spacing/>
      <w:ind/>
    </w:pPr>
    <w:rPr>
      <w:color w:val="954f72" w:themeColor="followedHyperlink"/>
      <w:u w:val="single"/>
    </w:rPr>
  </w:style>
  <w:style w:type="paragraph" w:styleId="189">
    <w:name w:val="toc 1"/>
    <w:basedOn w:val="844"/>
    <w:next w:val="844"/>
    <w:uiPriority w:val="39"/>
    <w:unhideWhenUsed/>
    <w:pPr>
      <w:pBdr/>
      <w:spacing w:after="100"/>
      <w:ind/>
    </w:pPr>
  </w:style>
  <w:style w:type="paragraph" w:styleId="190">
    <w:name w:val="toc 2"/>
    <w:basedOn w:val="844"/>
    <w:next w:val="844"/>
    <w:uiPriority w:val="39"/>
    <w:unhideWhenUsed/>
    <w:pPr>
      <w:pBdr/>
      <w:spacing w:after="100"/>
      <w:ind w:left="220"/>
    </w:pPr>
  </w:style>
  <w:style w:type="paragraph" w:styleId="191">
    <w:name w:val="toc 3"/>
    <w:basedOn w:val="844"/>
    <w:next w:val="844"/>
    <w:uiPriority w:val="39"/>
    <w:unhideWhenUsed/>
    <w:pPr>
      <w:pBdr/>
      <w:spacing w:after="100"/>
      <w:ind w:left="440"/>
    </w:pPr>
  </w:style>
  <w:style w:type="paragraph" w:styleId="192">
    <w:name w:val="toc 4"/>
    <w:basedOn w:val="844"/>
    <w:next w:val="844"/>
    <w:uiPriority w:val="39"/>
    <w:unhideWhenUsed/>
    <w:pPr>
      <w:pBdr/>
      <w:spacing w:after="100"/>
      <w:ind w:left="660"/>
    </w:pPr>
  </w:style>
  <w:style w:type="paragraph" w:styleId="193">
    <w:name w:val="toc 5"/>
    <w:basedOn w:val="844"/>
    <w:next w:val="844"/>
    <w:uiPriority w:val="39"/>
    <w:unhideWhenUsed/>
    <w:pPr>
      <w:pBdr/>
      <w:spacing w:after="100"/>
      <w:ind w:left="880"/>
    </w:pPr>
  </w:style>
  <w:style w:type="paragraph" w:styleId="194">
    <w:name w:val="toc 6"/>
    <w:basedOn w:val="844"/>
    <w:next w:val="844"/>
    <w:uiPriority w:val="39"/>
    <w:unhideWhenUsed/>
    <w:pPr>
      <w:pBdr/>
      <w:spacing w:after="100"/>
      <w:ind w:left="1100"/>
    </w:pPr>
  </w:style>
  <w:style w:type="paragraph" w:styleId="195">
    <w:name w:val="toc 7"/>
    <w:basedOn w:val="844"/>
    <w:next w:val="844"/>
    <w:uiPriority w:val="39"/>
    <w:unhideWhenUsed/>
    <w:pPr>
      <w:pBdr/>
      <w:spacing w:after="100"/>
      <w:ind w:left="1320"/>
    </w:pPr>
  </w:style>
  <w:style w:type="paragraph" w:styleId="196">
    <w:name w:val="toc 8"/>
    <w:basedOn w:val="844"/>
    <w:next w:val="844"/>
    <w:uiPriority w:val="39"/>
    <w:unhideWhenUsed/>
    <w:pPr>
      <w:pBdr/>
      <w:spacing w:after="100"/>
      <w:ind w:left="1540"/>
    </w:pPr>
  </w:style>
  <w:style w:type="paragraph" w:styleId="197">
    <w:name w:val="toc 9"/>
    <w:basedOn w:val="844"/>
    <w:next w:val="844"/>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844"/>
    <w:next w:val="844"/>
    <w:uiPriority w:val="99"/>
    <w:unhideWhenUsed/>
    <w:pPr>
      <w:pBdr/>
      <w:spacing w:after="0" w:afterAutospacing="0"/>
      <w:ind/>
    </w:pPr>
  </w:style>
  <w:style w:type="paragraph" w:styleId="844" w:default="1">
    <w:name w:val="Normal"/>
    <w:qFormat/>
    <w:pPr>
      <w:pBdr/>
      <w:spacing/>
      <w:ind/>
    </w:pPr>
    <w:rPr>
      <w:sz w:val="24"/>
      <w:szCs w:val="24"/>
    </w:rPr>
  </w:style>
  <w:style w:type="paragraph" w:styleId="845">
    <w:name w:val="Heading 2"/>
    <w:basedOn w:val="844"/>
    <w:next w:val="844"/>
    <w:link w:val="862"/>
    <w:semiHidden/>
    <w:unhideWhenUsed/>
    <w:qFormat/>
    <w:pPr>
      <w:keepNext w:val="true"/>
      <w:keepLines w:val="true"/>
      <w:pBdr/>
      <w:spacing w:before="40"/>
      <w:ind/>
      <w:outlineLvl w:val="1"/>
    </w:pPr>
    <w:rPr>
      <w:rFonts w:asciiTheme="majorHAnsi" w:hAnsiTheme="majorHAnsi" w:eastAsiaTheme="majorEastAsia" w:cstheme="majorBidi"/>
      <w:color w:val="365f91" w:themeColor="accent1" w:themeShade="BF"/>
      <w:sz w:val="26"/>
      <w:szCs w:val="26"/>
    </w:rPr>
  </w:style>
  <w:style w:type="character" w:styleId="846" w:default="1">
    <w:name w:val="Default Paragraph Font"/>
    <w:uiPriority w:val="1"/>
    <w:semiHidden/>
    <w:unhideWhenUsed/>
    <w:pPr>
      <w:pBdr/>
      <w:spacing/>
      <w:ind/>
    </w:pPr>
  </w:style>
  <w:style w:type="table" w:styleId="8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8" w:default="1">
    <w:name w:val="No List"/>
    <w:uiPriority w:val="99"/>
    <w:semiHidden/>
    <w:unhideWhenUsed/>
    <w:pPr>
      <w:pBdr/>
      <w:spacing/>
      <w:ind/>
    </w:pPr>
  </w:style>
  <w:style w:type="paragraph" w:styleId="849" w:customStyle="1">
    <w:name w:val="Estilo Izquierda"/>
    <w:basedOn w:val="844"/>
    <w:pPr>
      <w:pBdr/>
      <w:spacing w:after="360" w:before="120" w:line="360" w:lineRule="auto"/>
      <w:ind w:left="-532"/>
    </w:pPr>
    <w:rPr>
      <w:szCs w:val="20"/>
    </w:rPr>
  </w:style>
  <w:style w:type="paragraph" w:styleId="850">
    <w:name w:val="Footer"/>
    <w:basedOn w:val="844"/>
    <w:link w:val="868"/>
    <w:pPr>
      <w:pBdr/>
      <w:tabs>
        <w:tab w:val="center" w:leader="none" w:pos="4252"/>
        <w:tab w:val="right" w:leader="none" w:pos="8504"/>
      </w:tabs>
      <w:spacing/>
      <w:ind/>
    </w:pPr>
  </w:style>
  <w:style w:type="table" w:styleId="851">
    <w:name w:val="Table Grid"/>
    <w:basedOn w:val="847"/>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2">
    <w:name w:val="page number"/>
    <w:basedOn w:val="846"/>
    <w:pPr>
      <w:pBdr/>
      <w:spacing/>
      <w:ind/>
    </w:pPr>
  </w:style>
  <w:style w:type="character" w:styleId="853">
    <w:name w:val="Strong"/>
    <w:qFormat/>
    <w:pPr>
      <w:pBdr/>
      <w:spacing/>
      <w:ind/>
    </w:pPr>
    <w:rPr>
      <w:b/>
      <w:bCs/>
    </w:rPr>
  </w:style>
  <w:style w:type="character" w:styleId="854">
    <w:name w:val="Placeholder Text"/>
    <w:basedOn w:val="846"/>
    <w:uiPriority w:val="99"/>
    <w:semiHidden/>
    <w:pPr>
      <w:pBdr/>
      <w:spacing/>
      <w:ind/>
    </w:pPr>
    <w:rPr>
      <w:color w:val="808080"/>
    </w:rPr>
  </w:style>
  <w:style w:type="paragraph" w:styleId="855" w:customStyle="1">
    <w:name w:val="Estilo Izquierda: desarrollo"/>
    <w:basedOn w:val="844"/>
    <w:pPr>
      <w:pBdr/>
      <w:spacing w:after="240" w:line="360" w:lineRule="auto"/>
      <w:ind w:firstLine="56" w:left="-518"/>
      <w:jc w:val="both"/>
    </w:pPr>
    <w:rPr>
      <w:szCs w:val="20"/>
    </w:rPr>
  </w:style>
  <w:style w:type="paragraph" w:styleId="856" w:customStyle="1">
    <w:name w:val="Texto cuadros"/>
    <w:basedOn w:val="844"/>
    <w:pPr>
      <w:pBdr/>
      <w:spacing w:after="120" w:before="240" w:line="360" w:lineRule="auto"/>
      <w:ind w:right="181" w:left="181"/>
      <w:jc w:val="both"/>
    </w:pPr>
    <w:rPr>
      <w:rFonts w:ascii="Roboto Slab" w:hAnsi="Roboto Slab"/>
      <w:color w:val="404040" w:themeColor="text1" w:themeTint="BF"/>
      <w:sz w:val="20"/>
      <w:szCs w:val="20"/>
    </w:rPr>
  </w:style>
  <w:style w:type="paragraph" w:styleId="857" w:customStyle="1">
    <w:name w:val="Estilo Texto 1 Izquierda:  -025 cm Derecha:  05 cm Después:  12..."/>
    <w:basedOn w:val="844"/>
    <w:pPr>
      <w:pBdr/>
      <w:spacing w:after="240" w:line="360" w:lineRule="auto"/>
      <w:ind w:right="282" w:left="-142"/>
    </w:pPr>
    <w:rPr>
      <w:rFonts w:ascii="Roboto" w:hAnsi="Roboto"/>
      <w:color w:val="404040" w:themeColor="text1" w:themeTint="BF"/>
      <w:sz w:val="22"/>
      <w:szCs w:val="20"/>
    </w:rPr>
  </w:style>
  <w:style w:type="paragraph" w:styleId="858" w:customStyle="1">
    <w:name w:val="Estilo Texto 1 Izquierda:  -025 cm Derecha:  05 cm Después:  12...1"/>
    <w:basedOn w:val="844"/>
    <w:pPr>
      <w:pBdr/>
      <w:spacing w:after="240" w:line="360" w:lineRule="auto"/>
      <w:ind w:right="282" w:left="-142"/>
    </w:pPr>
    <w:rPr>
      <w:rFonts w:ascii="Roboto" w:hAnsi="Roboto"/>
      <w:color w:val="404040" w:themeColor="text1" w:themeTint="BF"/>
      <w:sz w:val="22"/>
      <w:szCs w:val="20"/>
    </w:rPr>
  </w:style>
  <w:style w:type="character" w:styleId="859" w:customStyle="1">
    <w:name w:val="Estilo1"/>
    <w:basedOn w:val="846"/>
    <w:uiPriority w:val="1"/>
    <w:pPr>
      <w:pBdr/>
      <w:spacing/>
      <w:ind/>
    </w:pPr>
    <w:rPr>
      <w:rFonts w:ascii="Roboto" w:hAnsi="Roboto"/>
      <w:color w:val="404040" w:themeColor="text1" w:themeTint="BF"/>
      <w:sz w:val="20"/>
    </w:rPr>
  </w:style>
  <w:style w:type="paragraph" w:styleId="860" w:customStyle="1">
    <w:name w:val="Estilo objetivo general y desarrollo de la actividad"/>
    <w:basedOn w:val="844"/>
    <w:pPr>
      <w:pBdr/>
      <w:spacing w:after="120" w:before="240" w:line="360" w:lineRule="auto"/>
      <w:ind w:right="282" w:left="174"/>
    </w:pPr>
    <w:rPr>
      <w:rFonts w:ascii="Roboto" w:hAnsi="Roboto"/>
      <w:b/>
      <w:bCs/>
      <w:color w:val="4e5d72"/>
      <w:szCs w:val="20"/>
    </w:rPr>
  </w:style>
  <w:style w:type="paragraph" w:styleId="861" w:customStyle="1">
    <w:name w:val="Estilo Título Actividad Práctica"/>
    <w:basedOn w:val="845"/>
    <w:pPr>
      <w:pBdr/>
      <w:spacing w:after="60" w:line="360" w:lineRule="auto"/>
      <w:ind w:left="-448"/>
    </w:pPr>
    <w:rPr>
      <w:rFonts w:ascii="Roboto" w:hAnsi="Roboto"/>
      <w:b/>
      <w:bCs/>
      <w:color w:val="4e5d72"/>
      <w:sz w:val="28"/>
      <w:szCs w:val="20"/>
    </w:rPr>
  </w:style>
  <w:style w:type="character" w:styleId="862" w:customStyle="1">
    <w:name w:val="Título 2 Car"/>
    <w:basedOn w:val="846"/>
    <w:link w:val="845"/>
    <w:semiHidden/>
    <w:pPr>
      <w:pBdr/>
      <w:spacing/>
      <w:ind/>
    </w:pPr>
    <w:rPr>
      <w:rFonts w:asciiTheme="majorHAnsi" w:hAnsiTheme="majorHAnsi" w:eastAsiaTheme="majorEastAsia" w:cstheme="majorBidi"/>
      <w:color w:val="365f91" w:themeColor="accent1" w:themeShade="BF"/>
      <w:sz w:val="26"/>
      <w:szCs w:val="26"/>
    </w:rPr>
  </w:style>
  <w:style w:type="paragraph" w:styleId="863" w:customStyle="1">
    <w:name w:val="Estilo normal cuadro objetivo general/desarrollo de la actividad"/>
    <w:basedOn w:val="844"/>
    <w:pPr>
      <w:pBdr/>
      <w:spacing w:after="240" w:line="360" w:lineRule="auto"/>
      <w:ind w:right="282" w:left="449"/>
    </w:pPr>
    <w:rPr>
      <w:rFonts w:ascii="Roboto" w:hAnsi="Roboto"/>
      <w:color w:val="404040"/>
      <w:sz w:val="22"/>
      <w:szCs w:val="20"/>
    </w:rPr>
  </w:style>
  <w:style w:type="paragraph" w:styleId="864" w:customStyle="1">
    <w:name w:val="Estilo enunciado"/>
    <w:basedOn w:val="844"/>
    <w:pPr>
      <w:pBdr/>
      <w:spacing w:after="240" w:line="360" w:lineRule="auto"/>
      <w:ind w:right="282" w:left="-142"/>
      <w:jc w:val="both"/>
    </w:pPr>
    <w:rPr>
      <w:rFonts w:ascii="Roboto" w:hAnsi="Roboto"/>
      <w:b/>
      <w:bCs/>
      <w:color w:val="404040" w:themeColor="text1" w:themeTint="BF"/>
      <w:sz w:val="22"/>
      <w:szCs w:val="20"/>
    </w:rPr>
  </w:style>
  <w:style w:type="character" w:styleId="865" w:customStyle="1">
    <w:name w:val="Estilo Texto del marcador de posición + Texto 1"/>
    <w:basedOn w:val="854"/>
    <w:pPr>
      <w:pBdr/>
      <w:spacing/>
      <w:ind/>
    </w:pPr>
    <w:rPr>
      <w:rFonts w:ascii="Roboto" w:hAnsi="Roboto"/>
      <w:color w:val="404040" w:themeColor="text1" w:themeTint="BF"/>
      <w:sz w:val="22"/>
    </w:rPr>
  </w:style>
  <w:style w:type="paragraph" w:styleId="866">
    <w:name w:val="Header"/>
    <w:basedOn w:val="844"/>
    <w:link w:val="867"/>
    <w:unhideWhenUsed/>
    <w:pPr>
      <w:pBdr/>
      <w:tabs>
        <w:tab w:val="center" w:leader="none" w:pos="4252"/>
        <w:tab w:val="right" w:leader="none" w:pos="8504"/>
      </w:tabs>
      <w:spacing/>
      <w:ind/>
    </w:pPr>
  </w:style>
  <w:style w:type="character" w:styleId="867" w:customStyle="1">
    <w:name w:val="Encabezado Car"/>
    <w:basedOn w:val="846"/>
    <w:link w:val="866"/>
    <w:pPr>
      <w:pBdr/>
      <w:spacing/>
      <w:ind/>
    </w:pPr>
    <w:rPr>
      <w:sz w:val="24"/>
      <w:szCs w:val="24"/>
    </w:rPr>
  </w:style>
  <w:style w:type="character" w:styleId="868" w:customStyle="1">
    <w:name w:val="Pie de página Car"/>
    <w:basedOn w:val="846"/>
    <w:link w:val="850"/>
    <w:pPr>
      <w:pBdr/>
      <w:spacing/>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3EF70EA8209742EBADBD92F0ED54215E"/>
        <w:category>
          <w:name w:val="General"/>
          <w:gallery w:val="placeholder"/>
        </w:category>
        <w:types>
          <w:type w:val="bbPlcHdr"/>
        </w:types>
        <w:behaviors>
          <w:behavior w:val="content"/>
        </w:behaviors>
        <w:guid w:val="{62C692E5-0DCC-49F6-86BE-EAC968CC579E}"/>
      </w:docPartPr>
      <w:docPartBody>
        <w:p>
          <w:pPr>
            <w:pStyle w:val="1340"/>
            <w:pBdr/>
            <w:spacing/>
            <w:ind/>
            <w:rPr/>
          </w:pPr>
          <w:r>
            <w:rPr>
              <w:rStyle w:val="1339"/>
            </w:rPr>
            <w:t xml:space="preserve">Haga clic o pulse aquí para escribir texto.</w:t>
          </w:r>
          <w:r/>
        </w:p>
      </w:docPartBody>
    </w:docPart>
    <w:docPart>
      <w:docPartPr>
        <w:name w:val="C05BA0A43E994332B56B8AB09A23AB81"/>
        <w:category>
          <w:name w:val="General"/>
          <w:gallery w:val="placeholder"/>
        </w:category>
        <w:types>
          <w:type w:val="bbPlcHdr"/>
        </w:types>
        <w:behaviors>
          <w:behavior w:val="content"/>
        </w:behaviors>
        <w:guid w:val="{4E5FDB75-353D-4C0C-B500-A01B8881855B}"/>
      </w:docPartPr>
      <w:docPartBody>
        <w:p>
          <w:pPr>
            <w:pStyle w:val="1341"/>
            <w:pBdr/>
            <w:spacing/>
            <w:ind/>
            <w:rPr/>
          </w:pPr>
          <w:r>
            <w:rPr>
              <w:rStyle w:val="1339"/>
            </w:rPr>
            <w:t xml:space="preserve">Haga clic o pulse aquí para escribir texto.</w:t>
          </w:r>
          <w:r/>
        </w:p>
      </w:docPartBody>
    </w:docPart>
    <w:docPart>
      <w:docPartPr>
        <w:name w:val="F13137E20E8D4CF4855B70B582B11A36"/>
        <w:category>
          <w:name w:val="General"/>
          <w:gallery w:val="placeholder"/>
        </w:category>
        <w:types>
          <w:type w:val="bbPlcHdr"/>
        </w:types>
        <w:behaviors>
          <w:behavior w:val="content"/>
        </w:behaviors>
        <w:guid w:val="{7DF65723-80D4-4C36-86B0-D1505981F6BF}"/>
      </w:docPartPr>
      <w:docPartBody>
        <w:p>
          <w:pPr>
            <w:pStyle w:val="1342"/>
            <w:pBdr/>
            <w:spacing/>
            <w:ind/>
            <w:rPr/>
          </w:pPr>
          <w:r>
            <w:rPr>
              <w:rStyle w:val="1339"/>
            </w:rPr>
            <w:t xml:space="preserve">Haga clic o pulse aquí para escribir texto.</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s-E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33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3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3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33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3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3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3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3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3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3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3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3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3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3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3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3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3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3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3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3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3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3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3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3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3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3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3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3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3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3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3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3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3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3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3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3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3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3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3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3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3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3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3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3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3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3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3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3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3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3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3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3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3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3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3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3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3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3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3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3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3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3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3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3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3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3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3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3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3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3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3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3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3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3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3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3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3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3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3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3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3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3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3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3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3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3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3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3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3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3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3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3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3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3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3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3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3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3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3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3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13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13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13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13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13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13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3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3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3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3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3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3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3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3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3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3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3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3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3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3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3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3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3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3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3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3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335"/>
    <w:next w:val="1335"/>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335"/>
    <w:next w:val="1335"/>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335"/>
    <w:next w:val="1335"/>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335"/>
    <w:next w:val="1335"/>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335"/>
    <w:next w:val="1335"/>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335"/>
    <w:next w:val="1335"/>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335"/>
    <w:next w:val="1335"/>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335"/>
    <w:next w:val="1335"/>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335"/>
    <w:next w:val="1335"/>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8">
    <w:name w:val="Heading 1 Char"/>
    <w:basedOn w:val="133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33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33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336"/>
    <w:link w:val="400"/>
    <w:uiPriority w:val="9"/>
    <w:pPr>
      <w:pBdr/>
      <w:spacing/>
      <w:ind/>
    </w:pPr>
    <w:rPr>
      <w:rFonts w:ascii="Arial" w:hAnsi="Arial" w:eastAsia="Arial" w:cs="Arial"/>
      <w:i/>
      <w:iCs/>
      <w:color w:val="0f4761" w:themeColor="accent1" w:themeShade="BF"/>
    </w:rPr>
  </w:style>
  <w:style w:type="character" w:styleId="412">
    <w:name w:val="Heading 5 Char"/>
    <w:basedOn w:val="1336"/>
    <w:link w:val="401"/>
    <w:uiPriority w:val="9"/>
    <w:pPr>
      <w:pBdr/>
      <w:spacing/>
      <w:ind/>
    </w:pPr>
    <w:rPr>
      <w:rFonts w:ascii="Arial" w:hAnsi="Arial" w:eastAsia="Arial" w:cs="Arial"/>
      <w:color w:val="0f4761" w:themeColor="accent1" w:themeShade="BF"/>
    </w:rPr>
  </w:style>
  <w:style w:type="character" w:styleId="413">
    <w:name w:val="Heading 6 Char"/>
    <w:basedOn w:val="1336"/>
    <w:link w:val="402"/>
    <w:uiPriority w:val="9"/>
    <w:pPr>
      <w:pBdr/>
      <w:spacing/>
      <w:ind/>
    </w:pPr>
    <w:rPr>
      <w:rFonts w:ascii="Arial" w:hAnsi="Arial" w:eastAsia="Arial" w:cs="Arial"/>
      <w:i/>
      <w:iCs/>
      <w:color w:val="595959" w:themeColor="text1" w:themeTint="A6"/>
    </w:rPr>
  </w:style>
  <w:style w:type="character" w:styleId="414">
    <w:name w:val="Heading 7 Char"/>
    <w:basedOn w:val="1336"/>
    <w:link w:val="403"/>
    <w:uiPriority w:val="9"/>
    <w:pPr>
      <w:pBdr/>
      <w:spacing/>
      <w:ind/>
    </w:pPr>
    <w:rPr>
      <w:rFonts w:ascii="Arial" w:hAnsi="Arial" w:eastAsia="Arial" w:cs="Arial"/>
      <w:color w:val="595959" w:themeColor="text1" w:themeTint="A6"/>
    </w:rPr>
  </w:style>
  <w:style w:type="character" w:styleId="415">
    <w:name w:val="Heading 8 Char"/>
    <w:basedOn w:val="1336"/>
    <w:link w:val="404"/>
    <w:uiPriority w:val="9"/>
    <w:pPr>
      <w:pBdr/>
      <w:spacing/>
      <w:ind/>
    </w:pPr>
    <w:rPr>
      <w:rFonts w:ascii="Arial" w:hAnsi="Arial" w:eastAsia="Arial" w:cs="Arial"/>
      <w:i/>
      <w:iCs/>
      <w:color w:val="272727" w:themeColor="text1" w:themeTint="D8"/>
    </w:rPr>
  </w:style>
  <w:style w:type="character" w:styleId="416">
    <w:name w:val="Heading 9 Char"/>
    <w:basedOn w:val="1336"/>
    <w:link w:val="405"/>
    <w:uiPriority w:val="9"/>
    <w:pPr>
      <w:pBdr/>
      <w:spacing/>
      <w:ind/>
    </w:pPr>
    <w:rPr>
      <w:rFonts w:ascii="Arial" w:hAnsi="Arial" w:eastAsia="Arial" w:cs="Arial"/>
      <w:i/>
      <w:iCs/>
      <w:color w:val="272727" w:themeColor="text1" w:themeTint="D8"/>
    </w:rPr>
  </w:style>
  <w:style w:type="paragraph" w:styleId="417">
    <w:name w:val="Title"/>
    <w:basedOn w:val="1335"/>
    <w:next w:val="1335"/>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336"/>
    <w:link w:val="417"/>
    <w:uiPriority w:val="10"/>
    <w:pPr>
      <w:pBdr/>
      <w:spacing/>
      <w:ind/>
    </w:pPr>
    <w:rPr>
      <w:rFonts w:ascii="Arial" w:hAnsi="Arial" w:eastAsia="Arial" w:cs="Arial"/>
      <w:spacing w:val="-10"/>
      <w:sz w:val="56"/>
      <w:szCs w:val="56"/>
    </w:rPr>
  </w:style>
  <w:style w:type="paragraph" w:styleId="419">
    <w:name w:val="Subtitle"/>
    <w:basedOn w:val="1335"/>
    <w:next w:val="1335"/>
    <w:link w:val="420"/>
    <w:uiPriority w:val="11"/>
    <w:qFormat/>
    <w:pPr>
      <w:numPr>
        <w:ilvl w:val="1"/>
      </w:numPr>
      <w:pBdr/>
      <w:spacing/>
      <w:ind/>
    </w:pPr>
    <w:rPr>
      <w:color w:val="595959" w:themeColor="text1" w:themeTint="A6"/>
      <w:spacing w:val="15"/>
      <w:sz w:val="28"/>
      <w:szCs w:val="28"/>
    </w:rPr>
  </w:style>
  <w:style w:type="character" w:styleId="420">
    <w:name w:val="Subtitle Char"/>
    <w:basedOn w:val="1336"/>
    <w:link w:val="419"/>
    <w:uiPriority w:val="11"/>
    <w:pPr>
      <w:pBdr/>
      <w:spacing/>
      <w:ind/>
    </w:pPr>
    <w:rPr>
      <w:color w:val="595959" w:themeColor="text1" w:themeTint="A6"/>
      <w:spacing w:val="15"/>
      <w:sz w:val="28"/>
      <w:szCs w:val="28"/>
    </w:rPr>
  </w:style>
  <w:style w:type="paragraph" w:styleId="421">
    <w:name w:val="Quote"/>
    <w:basedOn w:val="1335"/>
    <w:next w:val="1335"/>
    <w:link w:val="422"/>
    <w:uiPriority w:val="29"/>
    <w:qFormat/>
    <w:pPr>
      <w:pBdr/>
      <w:spacing w:before="160"/>
      <w:ind/>
      <w:jc w:val="center"/>
    </w:pPr>
    <w:rPr>
      <w:i/>
      <w:iCs/>
      <w:color w:val="404040" w:themeColor="text1" w:themeTint="BF"/>
    </w:rPr>
  </w:style>
  <w:style w:type="character" w:styleId="422">
    <w:name w:val="Quote Char"/>
    <w:basedOn w:val="1336"/>
    <w:link w:val="421"/>
    <w:uiPriority w:val="29"/>
    <w:pPr>
      <w:pBdr/>
      <w:spacing/>
      <w:ind/>
    </w:pPr>
    <w:rPr>
      <w:i/>
      <w:iCs/>
      <w:color w:val="404040" w:themeColor="text1" w:themeTint="BF"/>
    </w:rPr>
  </w:style>
  <w:style w:type="paragraph" w:styleId="423">
    <w:name w:val="List Paragraph"/>
    <w:basedOn w:val="1335"/>
    <w:uiPriority w:val="34"/>
    <w:qFormat/>
    <w:pPr>
      <w:pBdr/>
      <w:spacing/>
      <w:ind w:left="720"/>
      <w:contextualSpacing w:val="true"/>
    </w:pPr>
  </w:style>
  <w:style w:type="character" w:styleId="424">
    <w:name w:val="Intense Emphasis"/>
    <w:basedOn w:val="1336"/>
    <w:uiPriority w:val="21"/>
    <w:qFormat/>
    <w:pPr>
      <w:pBdr/>
      <w:spacing/>
      <w:ind/>
    </w:pPr>
    <w:rPr>
      <w:i/>
      <w:iCs/>
      <w:color w:val="0f4761" w:themeColor="accent1" w:themeShade="BF"/>
    </w:rPr>
  </w:style>
  <w:style w:type="paragraph" w:styleId="425">
    <w:name w:val="Intense Quote"/>
    <w:basedOn w:val="1335"/>
    <w:next w:val="1335"/>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336"/>
    <w:link w:val="425"/>
    <w:uiPriority w:val="30"/>
    <w:pPr>
      <w:pBdr/>
      <w:spacing/>
      <w:ind/>
    </w:pPr>
    <w:rPr>
      <w:i/>
      <w:iCs/>
      <w:color w:val="0f4761" w:themeColor="accent1" w:themeShade="BF"/>
    </w:rPr>
  </w:style>
  <w:style w:type="character" w:styleId="427">
    <w:name w:val="Intense Reference"/>
    <w:basedOn w:val="1336"/>
    <w:uiPriority w:val="32"/>
    <w:qFormat/>
    <w:pPr>
      <w:pBdr/>
      <w:spacing/>
      <w:ind/>
    </w:pPr>
    <w:rPr>
      <w:b/>
      <w:bCs/>
      <w:smallCaps/>
      <w:color w:val="0f4761" w:themeColor="accent1" w:themeShade="BF"/>
      <w:spacing w:val="5"/>
    </w:rPr>
  </w:style>
  <w:style w:type="paragraph" w:styleId="428">
    <w:name w:val="No Spacing"/>
    <w:basedOn w:val="1335"/>
    <w:uiPriority w:val="1"/>
    <w:qFormat/>
    <w:pPr>
      <w:pBdr/>
      <w:spacing w:after="0" w:line="240" w:lineRule="auto"/>
      <w:ind/>
    </w:pPr>
  </w:style>
  <w:style w:type="character" w:styleId="429">
    <w:name w:val="Subtle Emphasis"/>
    <w:basedOn w:val="1336"/>
    <w:uiPriority w:val="19"/>
    <w:qFormat/>
    <w:pPr>
      <w:pBdr/>
      <w:spacing/>
      <w:ind/>
    </w:pPr>
    <w:rPr>
      <w:i/>
      <w:iCs/>
      <w:color w:val="404040" w:themeColor="text1" w:themeTint="BF"/>
    </w:rPr>
  </w:style>
  <w:style w:type="character" w:styleId="430">
    <w:name w:val="Emphasis"/>
    <w:basedOn w:val="1336"/>
    <w:uiPriority w:val="20"/>
    <w:qFormat/>
    <w:pPr>
      <w:pBdr/>
      <w:spacing/>
      <w:ind/>
    </w:pPr>
    <w:rPr>
      <w:i/>
      <w:iCs/>
    </w:rPr>
  </w:style>
  <w:style w:type="character" w:styleId="431">
    <w:name w:val="Strong"/>
    <w:basedOn w:val="1336"/>
    <w:uiPriority w:val="22"/>
    <w:qFormat/>
    <w:pPr>
      <w:pBdr/>
      <w:spacing/>
      <w:ind/>
    </w:pPr>
    <w:rPr>
      <w:b/>
      <w:bCs/>
    </w:rPr>
  </w:style>
  <w:style w:type="character" w:styleId="432">
    <w:name w:val="Subtle Reference"/>
    <w:basedOn w:val="1336"/>
    <w:uiPriority w:val="31"/>
    <w:qFormat/>
    <w:pPr>
      <w:pBdr/>
      <w:spacing/>
      <w:ind/>
    </w:pPr>
    <w:rPr>
      <w:smallCaps/>
      <w:color w:val="5a5a5a" w:themeColor="text1" w:themeTint="A5"/>
    </w:rPr>
  </w:style>
  <w:style w:type="character" w:styleId="433">
    <w:name w:val="Book Title"/>
    <w:basedOn w:val="1336"/>
    <w:uiPriority w:val="33"/>
    <w:qFormat/>
    <w:pPr>
      <w:pBdr/>
      <w:spacing/>
      <w:ind/>
    </w:pPr>
    <w:rPr>
      <w:b/>
      <w:bCs/>
      <w:i/>
      <w:iCs/>
      <w:spacing w:val="5"/>
    </w:rPr>
  </w:style>
  <w:style w:type="paragraph" w:styleId="434">
    <w:name w:val="Header"/>
    <w:basedOn w:val="1335"/>
    <w:link w:val="435"/>
    <w:uiPriority w:val="99"/>
    <w:unhideWhenUsed/>
    <w:pPr>
      <w:pBdr/>
      <w:tabs>
        <w:tab w:val="center" w:leader="none" w:pos="4844"/>
        <w:tab w:val="right" w:leader="none" w:pos="9689"/>
      </w:tabs>
      <w:spacing w:after="0" w:line="240" w:lineRule="auto"/>
      <w:ind/>
    </w:pPr>
  </w:style>
  <w:style w:type="character" w:styleId="435">
    <w:name w:val="Header Char"/>
    <w:basedOn w:val="1336"/>
    <w:link w:val="434"/>
    <w:uiPriority w:val="99"/>
    <w:pPr>
      <w:pBdr/>
      <w:spacing/>
      <w:ind/>
    </w:pPr>
  </w:style>
  <w:style w:type="paragraph" w:styleId="436">
    <w:name w:val="Footer"/>
    <w:basedOn w:val="1335"/>
    <w:link w:val="437"/>
    <w:uiPriority w:val="99"/>
    <w:unhideWhenUsed/>
    <w:pPr>
      <w:pBdr/>
      <w:tabs>
        <w:tab w:val="center" w:leader="none" w:pos="4844"/>
        <w:tab w:val="right" w:leader="none" w:pos="9689"/>
      </w:tabs>
      <w:spacing w:after="0" w:line="240" w:lineRule="auto"/>
      <w:ind/>
    </w:pPr>
  </w:style>
  <w:style w:type="character" w:styleId="437">
    <w:name w:val="Footer Char"/>
    <w:basedOn w:val="1336"/>
    <w:link w:val="436"/>
    <w:uiPriority w:val="99"/>
    <w:pPr>
      <w:pBdr/>
      <w:spacing/>
      <w:ind/>
    </w:pPr>
  </w:style>
  <w:style w:type="paragraph" w:styleId="438">
    <w:name w:val="Caption"/>
    <w:basedOn w:val="1335"/>
    <w:next w:val="1335"/>
    <w:uiPriority w:val="35"/>
    <w:unhideWhenUsed/>
    <w:qFormat/>
    <w:pPr>
      <w:pBdr/>
      <w:spacing w:after="200" w:line="240" w:lineRule="auto"/>
      <w:ind/>
    </w:pPr>
    <w:rPr>
      <w:i/>
      <w:iCs/>
      <w:color w:val="0e2841" w:themeColor="text2"/>
      <w:sz w:val="18"/>
      <w:szCs w:val="18"/>
    </w:rPr>
  </w:style>
  <w:style w:type="paragraph" w:styleId="439">
    <w:name w:val="footnote text"/>
    <w:basedOn w:val="1335"/>
    <w:link w:val="440"/>
    <w:uiPriority w:val="99"/>
    <w:semiHidden/>
    <w:unhideWhenUsed/>
    <w:pPr>
      <w:pBdr/>
      <w:spacing w:after="0" w:line="240" w:lineRule="auto"/>
      <w:ind/>
    </w:pPr>
    <w:rPr>
      <w:sz w:val="20"/>
      <w:szCs w:val="20"/>
    </w:rPr>
  </w:style>
  <w:style w:type="character" w:styleId="440">
    <w:name w:val="Footnote Text Char"/>
    <w:basedOn w:val="1336"/>
    <w:link w:val="439"/>
    <w:uiPriority w:val="99"/>
    <w:semiHidden/>
    <w:pPr>
      <w:pBdr/>
      <w:spacing/>
      <w:ind/>
    </w:pPr>
    <w:rPr>
      <w:sz w:val="20"/>
      <w:szCs w:val="20"/>
    </w:rPr>
  </w:style>
  <w:style w:type="character" w:styleId="441">
    <w:name w:val="footnote reference"/>
    <w:basedOn w:val="1336"/>
    <w:uiPriority w:val="99"/>
    <w:semiHidden/>
    <w:unhideWhenUsed/>
    <w:pPr>
      <w:pBdr/>
      <w:spacing/>
      <w:ind/>
    </w:pPr>
    <w:rPr>
      <w:vertAlign w:val="superscript"/>
    </w:rPr>
  </w:style>
  <w:style w:type="paragraph" w:styleId="442">
    <w:name w:val="endnote text"/>
    <w:basedOn w:val="1335"/>
    <w:link w:val="443"/>
    <w:uiPriority w:val="99"/>
    <w:semiHidden/>
    <w:unhideWhenUsed/>
    <w:pPr>
      <w:pBdr/>
      <w:spacing w:after="0" w:line="240" w:lineRule="auto"/>
      <w:ind/>
    </w:pPr>
    <w:rPr>
      <w:sz w:val="20"/>
      <w:szCs w:val="20"/>
    </w:rPr>
  </w:style>
  <w:style w:type="character" w:styleId="443">
    <w:name w:val="Endnote Text Char"/>
    <w:basedOn w:val="1336"/>
    <w:link w:val="442"/>
    <w:uiPriority w:val="99"/>
    <w:semiHidden/>
    <w:pPr>
      <w:pBdr/>
      <w:spacing/>
      <w:ind/>
    </w:pPr>
    <w:rPr>
      <w:sz w:val="20"/>
      <w:szCs w:val="20"/>
    </w:rPr>
  </w:style>
  <w:style w:type="character" w:styleId="444">
    <w:name w:val="endnote reference"/>
    <w:basedOn w:val="1336"/>
    <w:uiPriority w:val="99"/>
    <w:semiHidden/>
    <w:unhideWhenUsed/>
    <w:pPr>
      <w:pBdr/>
      <w:spacing/>
      <w:ind/>
    </w:pPr>
    <w:rPr>
      <w:vertAlign w:val="superscript"/>
    </w:rPr>
  </w:style>
  <w:style w:type="character" w:styleId="445">
    <w:name w:val="Hyperlink"/>
    <w:basedOn w:val="1336"/>
    <w:uiPriority w:val="99"/>
    <w:unhideWhenUsed/>
    <w:pPr>
      <w:pBdr/>
      <w:spacing/>
      <w:ind/>
    </w:pPr>
    <w:rPr>
      <w:color w:val="0563c1" w:themeColor="hyperlink"/>
      <w:u w:val="single"/>
    </w:rPr>
  </w:style>
  <w:style w:type="character" w:styleId="446">
    <w:name w:val="FollowedHyperlink"/>
    <w:basedOn w:val="1336"/>
    <w:uiPriority w:val="99"/>
    <w:semiHidden/>
    <w:unhideWhenUsed/>
    <w:pPr>
      <w:pBdr/>
      <w:spacing/>
      <w:ind/>
    </w:pPr>
    <w:rPr>
      <w:color w:val="954f72" w:themeColor="followedHyperlink"/>
      <w:u w:val="single"/>
    </w:rPr>
  </w:style>
  <w:style w:type="paragraph" w:styleId="447">
    <w:name w:val="toc 1"/>
    <w:basedOn w:val="1335"/>
    <w:next w:val="1335"/>
    <w:uiPriority w:val="39"/>
    <w:unhideWhenUsed/>
    <w:pPr>
      <w:pBdr/>
      <w:spacing w:after="100"/>
      <w:ind/>
    </w:pPr>
  </w:style>
  <w:style w:type="paragraph" w:styleId="448">
    <w:name w:val="toc 2"/>
    <w:basedOn w:val="1335"/>
    <w:next w:val="1335"/>
    <w:uiPriority w:val="39"/>
    <w:unhideWhenUsed/>
    <w:pPr>
      <w:pBdr/>
      <w:spacing w:after="100"/>
      <w:ind w:left="220"/>
    </w:pPr>
  </w:style>
  <w:style w:type="paragraph" w:styleId="449">
    <w:name w:val="toc 3"/>
    <w:basedOn w:val="1335"/>
    <w:next w:val="1335"/>
    <w:uiPriority w:val="39"/>
    <w:unhideWhenUsed/>
    <w:pPr>
      <w:pBdr/>
      <w:spacing w:after="100"/>
      <w:ind w:left="440"/>
    </w:pPr>
  </w:style>
  <w:style w:type="paragraph" w:styleId="450">
    <w:name w:val="toc 4"/>
    <w:basedOn w:val="1335"/>
    <w:next w:val="1335"/>
    <w:uiPriority w:val="39"/>
    <w:unhideWhenUsed/>
    <w:pPr>
      <w:pBdr/>
      <w:spacing w:after="100"/>
      <w:ind w:left="660"/>
    </w:pPr>
  </w:style>
  <w:style w:type="paragraph" w:styleId="451">
    <w:name w:val="toc 5"/>
    <w:basedOn w:val="1335"/>
    <w:next w:val="1335"/>
    <w:uiPriority w:val="39"/>
    <w:unhideWhenUsed/>
    <w:pPr>
      <w:pBdr/>
      <w:spacing w:after="100"/>
      <w:ind w:left="880"/>
    </w:pPr>
  </w:style>
  <w:style w:type="paragraph" w:styleId="452">
    <w:name w:val="toc 6"/>
    <w:basedOn w:val="1335"/>
    <w:next w:val="1335"/>
    <w:uiPriority w:val="39"/>
    <w:unhideWhenUsed/>
    <w:pPr>
      <w:pBdr/>
      <w:spacing w:after="100"/>
      <w:ind w:left="1100"/>
    </w:pPr>
  </w:style>
  <w:style w:type="paragraph" w:styleId="453">
    <w:name w:val="toc 7"/>
    <w:basedOn w:val="1335"/>
    <w:next w:val="1335"/>
    <w:uiPriority w:val="39"/>
    <w:unhideWhenUsed/>
    <w:pPr>
      <w:pBdr/>
      <w:spacing w:after="100"/>
      <w:ind w:left="1320"/>
    </w:pPr>
  </w:style>
  <w:style w:type="paragraph" w:styleId="454">
    <w:name w:val="toc 8"/>
    <w:basedOn w:val="1335"/>
    <w:next w:val="1335"/>
    <w:uiPriority w:val="39"/>
    <w:unhideWhenUsed/>
    <w:pPr>
      <w:pBdr/>
      <w:spacing w:after="100"/>
      <w:ind w:left="1540"/>
    </w:pPr>
  </w:style>
  <w:style w:type="paragraph" w:styleId="455">
    <w:name w:val="toc 9"/>
    <w:basedOn w:val="1335"/>
    <w:next w:val="1335"/>
    <w:uiPriority w:val="39"/>
    <w:unhideWhenUsed/>
    <w:pPr>
      <w:pBdr/>
      <w:spacing w:after="100"/>
      <w:ind w:left="1760"/>
    </w:pPr>
  </w:style>
  <w:style w:type="paragraph" w:styleId="466">
    <w:name w:val="TOC Heading"/>
    <w:uiPriority w:val="39"/>
    <w:unhideWhenUsed/>
    <w:pPr>
      <w:pBdr/>
      <w:spacing/>
      <w:ind/>
    </w:pPr>
  </w:style>
  <w:style w:type="paragraph" w:styleId="467">
    <w:name w:val="table of figures"/>
    <w:basedOn w:val="1335"/>
    <w:next w:val="1335"/>
    <w:uiPriority w:val="99"/>
    <w:unhideWhenUsed/>
    <w:pPr>
      <w:pBdr/>
      <w:spacing w:after="0" w:afterAutospacing="0"/>
      <w:ind/>
    </w:pPr>
  </w:style>
  <w:style w:type="paragraph" w:styleId="1335" w:default="1">
    <w:name w:val="Normal"/>
    <w:qFormat/>
    <w:pPr>
      <w:pBdr/>
      <w:spacing/>
      <w:ind/>
    </w:pPr>
  </w:style>
  <w:style w:type="character" w:styleId="1336" w:default="1">
    <w:name w:val="Default Paragraph Font"/>
    <w:uiPriority w:val="1"/>
    <w:semiHidden/>
    <w:unhideWhenUsed/>
    <w:pPr>
      <w:pBdr/>
      <w:spacing/>
      <w:ind/>
    </w:pPr>
  </w:style>
  <w:style w:type="table" w:styleId="133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38" w:default="1">
    <w:name w:val="No List"/>
    <w:uiPriority w:val="99"/>
    <w:semiHidden/>
    <w:unhideWhenUsed/>
    <w:pPr>
      <w:pBdr/>
      <w:spacing/>
      <w:ind/>
    </w:pPr>
  </w:style>
  <w:style w:type="character" w:styleId="1339">
    <w:name w:val="Placeholder Text"/>
    <w:basedOn w:val="1336"/>
    <w:uiPriority w:val="99"/>
    <w:semiHidden/>
    <w:pPr>
      <w:pBdr/>
      <w:spacing/>
      <w:ind/>
    </w:pPr>
    <w:rPr>
      <w:color w:val="808080"/>
    </w:rPr>
  </w:style>
  <w:style w:type="paragraph" w:styleId="1340" w:customStyle="1">
    <w:name w:val="3EF70EA8209742EBADBD92F0ED54215E"/>
    <w:pPr>
      <w:pBdr/>
      <w:spacing/>
      <w:ind/>
    </w:pPr>
  </w:style>
  <w:style w:type="paragraph" w:styleId="1341" w:customStyle="1">
    <w:name w:val="C05BA0A43E994332B56B8AB09A23AB81"/>
    <w:pPr>
      <w:pBdr/>
      <w:spacing/>
      <w:ind/>
    </w:pPr>
  </w:style>
  <w:style w:type="paragraph" w:styleId="1342" w:customStyle="1">
    <w:name w:val="F13137E20E8D4CF4855B70B582B11A36"/>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D4118-3A21-4DF7-A37B-8E617BBB6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plantilla-practica</Template>
  <Application>ONLYOFFICE/9.3.1.8</Application>
  <DocSecurity>0</DocSecurity>
  <ScaleCrop>0</ScaleCrop>
  <HeadingPairs>
    <vt:vector size="0" baseType="variant"/>
  </HeadingPairs>
  <TitlesOfParts>
    <vt:vector size="0" baseType="lpstr"/>
  </TitlesOfParts>
  <Company>The houze!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Y APELLIDOS</dc:title>
  <dc:creator>sandra.cejudo</dc:creator>
  <cp:revision>3</cp:revision>
  <dcterms:created xsi:type="dcterms:W3CDTF">2022-06-10T11:14:00Z</dcterms:created>
  <dcterms:modified xsi:type="dcterms:W3CDTF">2026-09-12T21:41:59Z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9ddcd9-7b03-4eb9-92c0-686702641383_Enabled">
    <vt:lpwstr>true</vt:lpwstr>
  </property>
  <property fmtid="{D5CDD505-2E9C-101B-9397-08002B2CF9AE}" pid="3" name="MSIP_Label_fc9ddcd9-7b03-4eb9-92c0-686702641383_SetDate">
    <vt:lpwstr>2022-01-12T10:47:01Z</vt:lpwstr>
  </property>
  <property fmtid="{D5CDD505-2E9C-101B-9397-08002B2CF9AE}" pid="4" name="MSIP_Label_fc9ddcd9-7b03-4eb9-92c0-686702641383_Method">
    <vt:lpwstr>Standard</vt:lpwstr>
  </property>
  <property fmtid="{D5CDD505-2E9C-101B-9397-08002B2CF9AE}" pid="5" name="MSIP_Label_fc9ddcd9-7b03-4eb9-92c0-686702641383_Name">
    <vt:lpwstr>defa4170-0d19-0005-0004-bc88714345d2</vt:lpwstr>
  </property>
  <property fmtid="{D5CDD505-2E9C-101B-9397-08002B2CF9AE}" pid="6" name="MSIP_Label_fc9ddcd9-7b03-4eb9-92c0-686702641383_SiteId">
    <vt:lpwstr>cca48635-5890-44cd-aa5a-dfd4bacb8043</vt:lpwstr>
  </property>
  <property fmtid="{D5CDD505-2E9C-101B-9397-08002B2CF9AE}" pid="7" name="MSIP_Label_fc9ddcd9-7b03-4eb9-92c0-686702641383_ActionId">
    <vt:lpwstr>53ce8754-4187-4cc2-9065-452bd3e5d957</vt:lpwstr>
  </property>
  <property fmtid="{D5CDD505-2E9C-101B-9397-08002B2CF9AE}" pid="8" name="MSIP_Label_fc9ddcd9-7b03-4eb9-92c0-686702641383_ContentBits">
    <vt:lpwstr>0</vt:lpwstr>
  </property>
</Properties>
</file>